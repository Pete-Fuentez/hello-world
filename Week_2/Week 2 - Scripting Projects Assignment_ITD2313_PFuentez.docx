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1F44FB90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5466324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D0FF5">
              <w:t>2313</w:t>
            </w:r>
            <w:r>
              <w:t xml:space="preserve"> – </w:t>
            </w:r>
            <w:r w:rsidR="009D0FF5">
              <w:t>Script</w:t>
            </w:r>
            <w:r w:rsidR="00103B2E">
              <w:t xml:space="preserve"> Programming</w:t>
            </w:r>
          </w:p>
        </w:tc>
      </w:tr>
      <w:tr w:rsidR="00272DDC" w:rsidRPr="006E6826" w14:paraId="57ABA5C6" w14:textId="77777777" w:rsidTr="1F44FB90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1840D984" w:rsidR="00272DDC" w:rsidRPr="006E6826" w:rsidRDefault="2586607F" w:rsidP="007F5540">
            <w:pPr>
              <w:keepNext/>
              <w:keepLines/>
            </w:pPr>
            <w:r>
              <w:t>Rene Hurst</w:t>
            </w:r>
          </w:p>
        </w:tc>
      </w:tr>
      <w:tr w:rsidR="00272DDC" w:rsidRPr="006E6826" w14:paraId="21D6A18C" w14:textId="77777777" w:rsidTr="1F44FB90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EFDEA7D" w:rsidR="00272DDC" w:rsidRPr="006E6826" w:rsidRDefault="5B155D9C" w:rsidP="570AFB3E">
            <w:pPr>
              <w:keepNext/>
              <w:keepLines/>
              <w:spacing w:line="259" w:lineRule="auto"/>
            </w:pPr>
            <w:r>
              <w:t>Pete Fuentez</w:t>
            </w:r>
          </w:p>
        </w:tc>
      </w:tr>
      <w:tr w:rsidR="00272DDC" w:rsidRPr="006E6826" w14:paraId="25488CB0" w14:textId="77777777" w:rsidTr="1F44FB90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4BC4D1FE" w:rsidR="00272DDC" w:rsidRPr="006E6826" w:rsidRDefault="3FCFDC64" w:rsidP="007F5540">
            <w:pPr>
              <w:keepNext/>
              <w:keepLines/>
            </w:pPr>
            <w:r>
              <w:t xml:space="preserve">Sep </w:t>
            </w:r>
            <w:r w:rsidR="008C716D">
              <w:t>15</w:t>
            </w:r>
            <w:r>
              <w:t xml:space="preserve"> by </w:t>
            </w:r>
            <w:r w:rsidR="009A795B">
              <w:t>11:59 pm</w:t>
            </w:r>
          </w:p>
        </w:tc>
      </w:tr>
      <w:tr w:rsidR="00272DDC" w:rsidRPr="006E6826" w14:paraId="4C124C8D" w14:textId="77777777" w:rsidTr="1F44FB90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3ED7ABFA" w:rsidR="00272DDC" w:rsidRPr="006E6826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grade earned here</w:t>
            </w:r>
          </w:p>
        </w:tc>
      </w:tr>
      <w:tr w:rsidR="00272DDC" w:rsidRPr="006E6826" w14:paraId="14EBC41A" w14:textId="77777777" w:rsidTr="1F44FB90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6D7BBB91" w:rsidR="00272DDC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instructor comments here</w:t>
            </w:r>
          </w:p>
        </w:tc>
      </w:tr>
    </w:tbl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6E9F023" w14:textId="77777777" w:rsidR="00B155BD" w:rsidRPr="00B155BD" w:rsidRDefault="00B155BD" w:rsidP="00B155BD">
      <w:pPr>
        <w:pStyle w:val="Header"/>
        <w:keepNext/>
        <w:keepLines/>
        <w:jc w:val="center"/>
        <w:rPr>
          <w:b/>
          <w:bCs/>
          <w:sz w:val="28"/>
          <w:szCs w:val="28"/>
        </w:rPr>
      </w:pPr>
      <w:r w:rsidRPr="00B155BD">
        <w:rPr>
          <w:b/>
          <w:bCs/>
          <w:sz w:val="28"/>
          <w:szCs w:val="28"/>
        </w:rPr>
        <w:t>Week 2 - Scripting Projects Assignment</w:t>
      </w:r>
    </w:p>
    <w:p w14:paraId="6A333EAF" w14:textId="77777777" w:rsidR="002A5506" w:rsidRPr="00634B1E" w:rsidRDefault="002A5506" w:rsidP="00A7201B">
      <w:pPr>
        <w:pStyle w:val="Header"/>
        <w:keepNext/>
        <w:keepLines/>
        <w:jc w:val="center"/>
        <w:rPr>
          <w:b/>
          <w:bCs/>
          <w:sz w:val="28"/>
          <w:szCs w:val="28"/>
        </w:rPr>
      </w:pPr>
    </w:p>
    <w:p w14:paraId="161918E8" w14:textId="77777777" w:rsidR="00334EBB" w:rsidRPr="00334EBB" w:rsidRDefault="00334EBB" w:rsidP="00334EBB">
      <w:pPr>
        <w:pStyle w:val="Header"/>
        <w:keepNext/>
        <w:keepLines/>
        <w:spacing w:line="480" w:lineRule="auto"/>
        <w:rPr>
          <w:b/>
          <w:bCs/>
        </w:rPr>
      </w:pPr>
      <w:r w:rsidRPr="00334EBB">
        <w:rPr>
          <w:b/>
          <w:bCs/>
        </w:rPr>
        <w:t>Pages 50-51</w:t>
      </w:r>
    </w:p>
    <w:p w14:paraId="15F8E5C4" w14:textId="77777777" w:rsidR="00294963" w:rsidRPr="00294963" w:rsidRDefault="00294963" w:rsidP="00B21FA4">
      <w:pPr>
        <w:pStyle w:val="Header"/>
        <w:keepNext/>
        <w:keepLines/>
        <w:spacing w:line="480" w:lineRule="auto"/>
        <w:rPr>
          <w:b/>
          <w:bCs/>
        </w:rPr>
      </w:pPr>
      <w:r w:rsidRPr="00294963">
        <w:rPr>
          <w:b/>
          <w:bCs/>
        </w:rPr>
        <w:t>Project # 2</w:t>
      </w:r>
    </w:p>
    <w:p w14:paraId="3982D6A1" w14:textId="5555B2F9" w:rsidR="00B21FA4" w:rsidRDefault="00D44365" w:rsidP="00B21FA4">
      <w:pPr>
        <w:pStyle w:val="Header"/>
        <w:keepNext/>
        <w:keepLines/>
        <w:spacing w:line="480" w:lineRule="auto"/>
      </w:pPr>
      <w:r w:rsidRPr="00D44365">
        <w:rPr>
          <w:noProof/>
        </w:rPr>
        <w:drawing>
          <wp:inline distT="0" distB="0" distL="0" distR="0" wp14:anchorId="53BFEB4C" wp14:editId="2B6AF32A">
            <wp:extent cx="6309360" cy="4525645"/>
            <wp:effectExtent l="0" t="0" r="0" b="8255"/>
            <wp:docPr id="18753886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8863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FDCD" w14:textId="77777777" w:rsidR="00B21FA4" w:rsidRDefault="00B21FA4">
      <w:r>
        <w:br w:type="page"/>
      </w:r>
    </w:p>
    <w:p w14:paraId="3C8E62F0" w14:textId="489255F2" w:rsidR="00294963" w:rsidRPr="00294963" w:rsidRDefault="00294963" w:rsidP="00B21FA4">
      <w:pPr>
        <w:pStyle w:val="Header"/>
        <w:keepNext/>
        <w:keepLines/>
        <w:spacing w:line="480" w:lineRule="auto"/>
        <w:rPr>
          <w:b/>
          <w:bCs/>
        </w:rPr>
      </w:pPr>
      <w:r w:rsidRPr="00294963">
        <w:rPr>
          <w:b/>
          <w:bCs/>
        </w:rPr>
        <w:lastRenderedPageBreak/>
        <w:t>Project # 4</w:t>
      </w:r>
    </w:p>
    <w:p w14:paraId="480436B9" w14:textId="44D22FB5" w:rsidR="00EB2479" w:rsidRDefault="00D44365" w:rsidP="00B21FA4">
      <w:pPr>
        <w:pStyle w:val="Header"/>
        <w:keepNext/>
        <w:keepLines/>
        <w:spacing w:line="480" w:lineRule="auto"/>
      </w:pPr>
      <w:r w:rsidRPr="00D44365">
        <w:rPr>
          <w:noProof/>
        </w:rPr>
        <w:drawing>
          <wp:inline distT="0" distB="0" distL="0" distR="0" wp14:anchorId="4E7D1E47" wp14:editId="125DE78B">
            <wp:extent cx="6309360" cy="5966460"/>
            <wp:effectExtent l="0" t="0" r="0" b="0"/>
            <wp:docPr id="1631549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4967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6B16" w14:textId="77777777" w:rsidR="00EB2479" w:rsidRDefault="00EB2479">
      <w:r>
        <w:br w:type="page"/>
      </w:r>
    </w:p>
    <w:p w14:paraId="66534183" w14:textId="77777777" w:rsidR="00294963" w:rsidRPr="00294963" w:rsidRDefault="00294963" w:rsidP="00B21FA4">
      <w:pPr>
        <w:pStyle w:val="Header"/>
        <w:keepNext/>
        <w:keepLines/>
        <w:spacing w:line="480" w:lineRule="auto"/>
        <w:rPr>
          <w:b/>
          <w:bCs/>
        </w:rPr>
      </w:pPr>
      <w:r w:rsidRPr="00294963">
        <w:rPr>
          <w:b/>
          <w:bCs/>
        </w:rPr>
        <w:lastRenderedPageBreak/>
        <w:t>Project # 5</w:t>
      </w:r>
    </w:p>
    <w:p w14:paraId="6F72EB0B" w14:textId="23670AE7" w:rsidR="00922AAF" w:rsidRDefault="00B76147" w:rsidP="00D44365">
      <w:pPr>
        <w:pStyle w:val="Header"/>
        <w:keepNext/>
        <w:keepLines/>
        <w:spacing w:line="480" w:lineRule="auto"/>
      </w:pPr>
      <w:r w:rsidRPr="00B76147">
        <w:drawing>
          <wp:inline distT="0" distB="0" distL="0" distR="0" wp14:anchorId="431A078D" wp14:editId="1364C6A9">
            <wp:extent cx="6309360" cy="5362575"/>
            <wp:effectExtent l="0" t="0" r="0" b="9525"/>
            <wp:docPr id="1098025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2595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AAF" w:rsidSect="00001CD4">
      <w:footerReference w:type="even" r:id="rId14"/>
      <w:footerReference w:type="default" r:id="rId15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E4E49B" w14:textId="77777777" w:rsidR="00B47F82" w:rsidRDefault="00B47F82">
      <w:r>
        <w:separator/>
      </w:r>
    </w:p>
  </w:endnote>
  <w:endnote w:type="continuationSeparator" w:id="0">
    <w:p w14:paraId="27D27247" w14:textId="77777777" w:rsidR="00B47F82" w:rsidRDefault="00B47F82">
      <w:r>
        <w:continuationSeparator/>
      </w:r>
    </w:p>
  </w:endnote>
  <w:endnote w:type="continuationNotice" w:id="1">
    <w:p w14:paraId="1B1D7784" w14:textId="77777777" w:rsidR="00B47F82" w:rsidRDefault="00B47F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58E50569" w:rsidR="00AE49AB" w:rsidRPr="00103B2E" w:rsidRDefault="00EA5216" w:rsidP="000E72D1">
            <w:pPr>
              <w:pStyle w:val="Footer"/>
              <w:rPr>
                <w:sz w:val="20"/>
                <w:szCs w:val="20"/>
              </w:rPr>
            </w:pPr>
            <w:r>
              <w:t>ITD</w:t>
            </w:r>
            <w:r w:rsidR="006C312A">
              <w:t xml:space="preserve"> </w:t>
            </w:r>
            <w:r w:rsidR="009D0FF5">
              <w:t>2313</w:t>
            </w:r>
            <w:r w:rsidR="00AE49AB">
              <w:rPr>
                <w:sz w:val="20"/>
                <w:szCs w:val="20"/>
              </w:rPr>
              <w:tab/>
            </w:r>
            <w:r w:rsidR="00DA48F5">
              <w:rPr>
                <w:sz w:val="20"/>
                <w:szCs w:val="20"/>
              </w:rPr>
              <w:t>&gt;</w:t>
            </w:r>
            <w:r w:rsidR="001212C7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1212C7">
              <w:rPr>
                <w:noProof/>
                <w:sz w:val="20"/>
                <w:szCs w:val="20"/>
              </w:rPr>
              <w:t xml:space="preserve"> </w:t>
            </w:r>
            <w:r w:rsidR="00DA48F5">
              <w:rPr>
                <w:noProof/>
                <w:sz w:val="20"/>
                <w:szCs w:val="20"/>
              </w:rPr>
              <w:t>&lt;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151731">
              <w:rPr>
                <w:sz w:val="20"/>
                <w:szCs w:val="20"/>
              </w:rPr>
              <w:t>2023-2024</w:t>
            </w:r>
          </w:p>
        </w:sdtContent>
      </w:sdt>
    </w:sdtContent>
  </w:sdt>
  <w:p w14:paraId="0F9DC843" w14:textId="77777777" w:rsidR="00AE49AB" w:rsidRPr="00941692" w:rsidRDefault="00AE49AB" w:rsidP="000E72D1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39AF73" w14:textId="77777777" w:rsidR="00B47F82" w:rsidRDefault="00B47F82">
      <w:r>
        <w:separator/>
      </w:r>
    </w:p>
  </w:footnote>
  <w:footnote w:type="continuationSeparator" w:id="0">
    <w:p w14:paraId="23B54D36" w14:textId="77777777" w:rsidR="00B47F82" w:rsidRDefault="00B47F82">
      <w:r>
        <w:continuationSeparator/>
      </w:r>
    </w:p>
  </w:footnote>
  <w:footnote w:type="continuationNotice" w:id="1">
    <w:p w14:paraId="5E34BB6A" w14:textId="77777777" w:rsidR="00B47F82" w:rsidRDefault="00B47F8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C623C3E"/>
    <w:multiLevelType w:val="multilevel"/>
    <w:tmpl w:val="C5E0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220941"/>
    <w:multiLevelType w:val="multilevel"/>
    <w:tmpl w:val="771C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505CE7"/>
    <w:multiLevelType w:val="multilevel"/>
    <w:tmpl w:val="A5D80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E3644A"/>
    <w:multiLevelType w:val="multilevel"/>
    <w:tmpl w:val="560E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2F3ED7"/>
    <w:multiLevelType w:val="multilevel"/>
    <w:tmpl w:val="F83A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FF0B5A"/>
    <w:multiLevelType w:val="multilevel"/>
    <w:tmpl w:val="47FC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C651C8"/>
    <w:multiLevelType w:val="multilevel"/>
    <w:tmpl w:val="5636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4C3B20"/>
    <w:multiLevelType w:val="multilevel"/>
    <w:tmpl w:val="FA02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D63FD5"/>
    <w:multiLevelType w:val="multilevel"/>
    <w:tmpl w:val="3066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0713D0"/>
    <w:multiLevelType w:val="multilevel"/>
    <w:tmpl w:val="ADFC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1B4C06"/>
    <w:multiLevelType w:val="multilevel"/>
    <w:tmpl w:val="9A3EC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870163"/>
    <w:multiLevelType w:val="multilevel"/>
    <w:tmpl w:val="D878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EE292B"/>
    <w:multiLevelType w:val="multilevel"/>
    <w:tmpl w:val="32926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C52C0D"/>
    <w:multiLevelType w:val="multilevel"/>
    <w:tmpl w:val="3844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5076CD"/>
    <w:multiLevelType w:val="multilevel"/>
    <w:tmpl w:val="C914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EA4B99"/>
    <w:multiLevelType w:val="multilevel"/>
    <w:tmpl w:val="F842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73313E"/>
    <w:multiLevelType w:val="multilevel"/>
    <w:tmpl w:val="8C4A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3F46E4"/>
    <w:multiLevelType w:val="multilevel"/>
    <w:tmpl w:val="DE02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A03E1E"/>
    <w:multiLevelType w:val="multilevel"/>
    <w:tmpl w:val="A48E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E10143"/>
    <w:multiLevelType w:val="multilevel"/>
    <w:tmpl w:val="472A9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6F2A46"/>
    <w:multiLevelType w:val="multilevel"/>
    <w:tmpl w:val="E27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C43A02"/>
    <w:multiLevelType w:val="multilevel"/>
    <w:tmpl w:val="2EFC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3970B6"/>
    <w:multiLevelType w:val="multilevel"/>
    <w:tmpl w:val="6EEC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F45C9E"/>
    <w:multiLevelType w:val="multilevel"/>
    <w:tmpl w:val="ABEE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254149"/>
    <w:multiLevelType w:val="multilevel"/>
    <w:tmpl w:val="A7B8D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111F44"/>
    <w:multiLevelType w:val="multilevel"/>
    <w:tmpl w:val="6E14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720513">
    <w:abstractNumId w:val="9"/>
  </w:num>
  <w:num w:numId="2" w16cid:durableId="1741711597">
    <w:abstractNumId w:val="7"/>
  </w:num>
  <w:num w:numId="3" w16cid:durableId="827938907">
    <w:abstractNumId w:val="6"/>
  </w:num>
  <w:num w:numId="4" w16cid:durableId="1261179061">
    <w:abstractNumId w:val="5"/>
  </w:num>
  <w:num w:numId="5" w16cid:durableId="1397436867">
    <w:abstractNumId w:val="4"/>
  </w:num>
  <w:num w:numId="6" w16cid:durableId="257179981">
    <w:abstractNumId w:val="8"/>
  </w:num>
  <w:num w:numId="7" w16cid:durableId="1565330376">
    <w:abstractNumId w:val="3"/>
  </w:num>
  <w:num w:numId="8" w16cid:durableId="1429231858">
    <w:abstractNumId w:val="2"/>
  </w:num>
  <w:num w:numId="9" w16cid:durableId="1548369115">
    <w:abstractNumId w:val="1"/>
  </w:num>
  <w:num w:numId="10" w16cid:durableId="541480309">
    <w:abstractNumId w:val="0"/>
  </w:num>
  <w:num w:numId="11" w16cid:durableId="1134060374">
    <w:abstractNumId w:val="26"/>
  </w:num>
  <w:num w:numId="12" w16cid:durableId="1694184806">
    <w:abstractNumId w:val="22"/>
  </w:num>
  <w:num w:numId="13" w16cid:durableId="912349084">
    <w:abstractNumId w:val="33"/>
  </w:num>
  <w:num w:numId="14" w16cid:durableId="1824081652">
    <w:abstractNumId w:val="31"/>
  </w:num>
  <w:num w:numId="15" w16cid:durableId="1619335326">
    <w:abstractNumId w:val="24"/>
  </w:num>
  <w:num w:numId="16" w16cid:durableId="238517844">
    <w:abstractNumId w:val="17"/>
  </w:num>
  <w:num w:numId="17" w16cid:durableId="1671980243">
    <w:abstractNumId w:val="21"/>
  </w:num>
  <w:num w:numId="18" w16cid:durableId="391083437">
    <w:abstractNumId w:val="29"/>
  </w:num>
  <w:num w:numId="19" w16cid:durableId="1058893107">
    <w:abstractNumId w:val="28"/>
  </w:num>
  <w:num w:numId="20" w16cid:durableId="725178388">
    <w:abstractNumId w:val="15"/>
  </w:num>
  <w:num w:numId="21" w16cid:durableId="476579811">
    <w:abstractNumId w:val="20"/>
  </w:num>
  <w:num w:numId="22" w16cid:durableId="1610551415">
    <w:abstractNumId w:val="30"/>
  </w:num>
  <w:num w:numId="23" w16cid:durableId="81798244">
    <w:abstractNumId w:val="35"/>
  </w:num>
  <w:num w:numId="24" w16cid:durableId="936447990">
    <w:abstractNumId w:val="27"/>
  </w:num>
  <w:num w:numId="25" w16cid:durableId="1607738644">
    <w:abstractNumId w:val="37"/>
  </w:num>
  <w:num w:numId="26" w16cid:durableId="630094398">
    <w:abstractNumId w:val="36"/>
  </w:num>
  <w:num w:numId="27" w16cid:durableId="1951161568">
    <w:abstractNumId w:val="38"/>
  </w:num>
  <w:num w:numId="28" w16cid:durableId="393161612">
    <w:abstractNumId w:val="23"/>
  </w:num>
  <w:num w:numId="29" w16cid:durableId="1406799873">
    <w:abstractNumId w:val="32"/>
  </w:num>
  <w:num w:numId="30" w16cid:durableId="17004726">
    <w:abstractNumId w:val="19"/>
  </w:num>
  <w:num w:numId="31" w16cid:durableId="184558884">
    <w:abstractNumId w:val="25"/>
  </w:num>
  <w:num w:numId="32" w16cid:durableId="1883592588">
    <w:abstractNumId w:val="14"/>
  </w:num>
  <w:num w:numId="33" w16cid:durableId="1730036314">
    <w:abstractNumId w:val="34"/>
  </w:num>
  <w:num w:numId="34" w16cid:durableId="837038303">
    <w:abstractNumId w:val="18"/>
  </w:num>
  <w:num w:numId="35" w16cid:durableId="1342664511">
    <w:abstractNumId w:val="16"/>
  </w:num>
  <w:num w:numId="36" w16cid:durableId="1272392738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1932"/>
    <w:rsid w:val="00001CD4"/>
    <w:rsid w:val="000052DD"/>
    <w:rsid w:val="00005928"/>
    <w:rsid w:val="000105BF"/>
    <w:rsid w:val="000234D2"/>
    <w:rsid w:val="00026CCD"/>
    <w:rsid w:val="00043CBF"/>
    <w:rsid w:val="00061B4D"/>
    <w:rsid w:val="00062362"/>
    <w:rsid w:val="00070419"/>
    <w:rsid w:val="00083BFE"/>
    <w:rsid w:val="000A0C86"/>
    <w:rsid w:val="000A14BA"/>
    <w:rsid w:val="000A3BEF"/>
    <w:rsid w:val="000C2856"/>
    <w:rsid w:val="000D364E"/>
    <w:rsid w:val="000E236D"/>
    <w:rsid w:val="000E24E9"/>
    <w:rsid w:val="000E72D1"/>
    <w:rsid w:val="000F125C"/>
    <w:rsid w:val="000F6B06"/>
    <w:rsid w:val="00103B2E"/>
    <w:rsid w:val="0011351B"/>
    <w:rsid w:val="00115D1C"/>
    <w:rsid w:val="001212C7"/>
    <w:rsid w:val="00132B06"/>
    <w:rsid w:val="00136515"/>
    <w:rsid w:val="00151731"/>
    <w:rsid w:val="00156EB9"/>
    <w:rsid w:val="001637B6"/>
    <w:rsid w:val="00175B49"/>
    <w:rsid w:val="001851A1"/>
    <w:rsid w:val="00190EAF"/>
    <w:rsid w:val="001914AF"/>
    <w:rsid w:val="001C1BB2"/>
    <w:rsid w:val="001C25E5"/>
    <w:rsid w:val="001C3139"/>
    <w:rsid w:val="001D10E6"/>
    <w:rsid w:val="001D2378"/>
    <w:rsid w:val="001E6DC5"/>
    <w:rsid w:val="001E7D64"/>
    <w:rsid w:val="001F56AF"/>
    <w:rsid w:val="001F68D8"/>
    <w:rsid w:val="001F7408"/>
    <w:rsid w:val="00204D15"/>
    <w:rsid w:val="002077DE"/>
    <w:rsid w:val="00245FDD"/>
    <w:rsid w:val="00263D8E"/>
    <w:rsid w:val="00267904"/>
    <w:rsid w:val="00272DDC"/>
    <w:rsid w:val="002826D6"/>
    <w:rsid w:val="00290966"/>
    <w:rsid w:val="00290B40"/>
    <w:rsid w:val="00294963"/>
    <w:rsid w:val="002A0E97"/>
    <w:rsid w:val="002A5506"/>
    <w:rsid w:val="002A7C5E"/>
    <w:rsid w:val="002D7ED5"/>
    <w:rsid w:val="002E32A0"/>
    <w:rsid w:val="002E4C58"/>
    <w:rsid w:val="002F3612"/>
    <w:rsid w:val="002F442D"/>
    <w:rsid w:val="00324F8B"/>
    <w:rsid w:val="003254A7"/>
    <w:rsid w:val="00334EBB"/>
    <w:rsid w:val="003408EF"/>
    <w:rsid w:val="00364A68"/>
    <w:rsid w:val="003663A2"/>
    <w:rsid w:val="0038435E"/>
    <w:rsid w:val="00384D7E"/>
    <w:rsid w:val="003A241A"/>
    <w:rsid w:val="003A46F9"/>
    <w:rsid w:val="003B4A25"/>
    <w:rsid w:val="003C0D90"/>
    <w:rsid w:val="003C5D52"/>
    <w:rsid w:val="003D4FAB"/>
    <w:rsid w:val="003D5324"/>
    <w:rsid w:val="003F1CB8"/>
    <w:rsid w:val="003F2762"/>
    <w:rsid w:val="003F4F22"/>
    <w:rsid w:val="003F5DDE"/>
    <w:rsid w:val="00400738"/>
    <w:rsid w:val="00403DFB"/>
    <w:rsid w:val="00406C0A"/>
    <w:rsid w:val="00407477"/>
    <w:rsid w:val="0040756F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83B69"/>
    <w:rsid w:val="00496E61"/>
    <w:rsid w:val="00497330"/>
    <w:rsid w:val="004C1E16"/>
    <w:rsid w:val="004C5106"/>
    <w:rsid w:val="004C69BB"/>
    <w:rsid w:val="004D1541"/>
    <w:rsid w:val="004E245E"/>
    <w:rsid w:val="004E5377"/>
    <w:rsid w:val="004E7DFA"/>
    <w:rsid w:val="004F18B0"/>
    <w:rsid w:val="004F4E46"/>
    <w:rsid w:val="00503412"/>
    <w:rsid w:val="005304CC"/>
    <w:rsid w:val="00552532"/>
    <w:rsid w:val="00554B88"/>
    <w:rsid w:val="005623D4"/>
    <w:rsid w:val="0057098F"/>
    <w:rsid w:val="00575FE8"/>
    <w:rsid w:val="00591C6C"/>
    <w:rsid w:val="0059502E"/>
    <w:rsid w:val="005A59B3"/>
    <w:rsid w:val="005B0D4C"/>
    <w:rsid w:val="005B4DB0"/>
    <w:rsid w:val="005B4F1A"/>
    <w:rsid w:val="005C2008"/>
    <w:rsid w:val="005C6432"/>
    <w:rsid w:val="005D1C1A"/>
    <w:rsid w:val="005E369C"/>
    <w:rsid w:val="005E5CF9"/>
    <w:rsid w:val="005E5E8A"/>
    <w:rsid w:val="005F3FA8"/>
    <w:rsid w:val="00600EC9"/>
    <w:rsid w:val="00621A78"/>
    <w:rsid w:val="0062208E"/>
    <w:rsid w:val="006235D6"/>
    <w:rsid w:val="006310C1"/>
    <w:rsid w:val="00633839"/>
    <w:rsid w:val="00634A91"/>
    <w:rsid w:val="00634B1E"/>
    <w:rsid w:val="006435A2"/>
    <w:rsid w:val="00651CFC"/>
    <w:rsid w:val="00657A13"/>
    <w:rsid w:val="0069127E"/>
    <w:rsid w:val="006C12D7"/>
    <w:rsid w:val="006C221B"/>
    <w:rsid w:val="006C312A"/>
    <w:rsid w:val="006D401B"/>
    <w:rsid w:val="006E198A"/>
    <w:rsid w:val="006E5809"/>
    <w:rsid w:val="006E69DA"/>
    <w:rsid w:val="006F32EA"/>
    <w:rsid w:val="00700325"/>
    <w:rsid w:val="00733FE2"/>
    <w:rsid w:val="0073681C"/>
    <w:rsid w:val="00736FA5"/>
    <w:rsid w:val="00740074"/>
    <w:rsid w:val="00745367"/>
    <w:rsid w:val="007472C0"/>
    <w:rsid w:val="00754238"/>
    <w:rsid w:val="00755C94"/>
    <w:rsid w:val="007735BE"/>
    <w:rsid w:val="00780C6E"/>
    <w:rsid w:val="00785572"/>
    <w:rsid w:val="0078640E"/>
    <w:rsid w:val="007864C5"/>
    <w:rsid w:val="00795FCA"/>
    <w:rsid w:val="00796726"/>
    <w:rsid w:val="007A68B4"/>
    <w:rsid w:val="007B1CFE"/>
    <w:rsid w:val="007B1DBA"/>
    <w:rsid w:val="007B2880"/>
    <w:rsid w:val="007C405F"/>
    <w:rsid w:val="007E755A"/>
    <w:rsid w:val="007F327C"/>
    <w:rsid w:val="007F5540"/>
    <w:rsid w:val="007F571F"/>
    <w:rsid w:val="00806989"/>
    <w:rsid w:val="00810278"/>
    <w:rsid w:val="00810DE1"/>
    <w:rsid w:val="0081337E"/>
    <w:rsid w:val="0082144A"/>
    <w:rsid w:val="00821677"/>
    <w:rsid w:val="00843F79"/>
    <w:rsid w:val="00844205"/>
    <w:rsid w:val="00845FFF"/>
    <w:rsid w:val="00854393"/>
    <w:rsid w:val="00854FEA"/>
    <w:rsid w:val="008557E0"/>
    <w:rsid w:val="00867BAE"/>
    <w:rsid w:val="008801DF"/>
    <w:rsid w:val="00880A9D"/>
    <w:rsid w:val="008825B0"/>
    <w:rsid w:val="00891A53"/>
    <w:rsid w:val="008947E3"/>
    <w:rsid w:val="00897BF2"/>
    <w:rsid w:val="008A31F5"/>
    <w:rsid w:val="008B20B2"/>
    <w:rsid w:val="008B2B93"/>
    <w:rsid w:val="008C22D1"/>
    <w:rsid w:val="008C716D"/>
    <w:rsid w:val="008E3859"/>
    <w:rsid w:val="008E3E02"/>
    <w:rsid w:val="008E4AF8"/>
    <w:rsid w:val="008E79B1"/>
    <w:rsid w:val="008F3AAC"/>
    <w:rsid w:val="00916870"/>
    <w:rsid w:val="00920F6D"/>
    <w:rsid w:val="00922AAF"/>
    <w:rsid w:val="009259D2"/>
    <w:rsid w:val="00932A1B"/>
    <w:rsid w:val="00941692"/>
    <w:rsid w:val="0094334C"/>
    <w:rsid w:val="00947849"/>
    <w:rsid w:val="009577C2"/>
    <w:rsid w:val="009663E6"/>
    <w:rsid w:val="0098061D"/>
    <w:rsid w:val="009878A7"/>
    <w:rsid w:val="00992B5E"/>
    <w:rsid w:val="009A4353"/>
    <w:rsid w:val="009A795B"/>
    <w:rsid w:val="009B6168"/>
    <w:rsid w:val="009C12C0"/>
    <w:rsid w:val="009C13AD"/>
    <w:rsid w:val="009C1AFE"/>
    <w:rsid w:val="009C296E"/>
    <w:rsid w:val="009C5AE1"/>
    <w:rsid w:val="009D0FF5"/>
    <w:rsid w:val="009D3A86"/>
    <w:rsid w:val="009E4BA2"/>
    <w:rsid w:val="009E640E"/>
    <w:rsid w:val="00A019C4"/>
    <w:rsid w:val="00A056DA"/>
    <w:rsid w:val="00A05F5B"/>
    <w:rsid w:val="00A063B3"/>
    <w:rsid w:val="00A06E59"/>
    <w:rsid w:val="00A13FFD"/>
    <w:rsid w:val="00A17B91"/>
    <w:rsid w:val="00A244D9"/>
    <w:rsid w:val="00A3356F"/>
    <w:rsid w:val="00A343DB"/>
    <w:rsid w:val="00A36811"/>
    <w:rsid w:val="00A44E8D"/>
    <w:rsid w:val="00A45492"/>
    <w:rsid w:val="00A46BEA"/>
    <w:rsid w:val="00A52667"/>
    <w:rsid w:val="00A70C6E"/>
    <w:rsid w:val="00A7201B"/>
    <w:rsid w:val="00A84450"/>
    <w:rsid w:val="00A86148"/>
    <w:rsid w:val="00AA355B"/>
    <w:rsid w:val="00AA35E4"/>
    <w:rsid w:val="00AA6E38"/>
    <w:rsid w:val="00AB47BD"/>
    <w:rsid w:val="00AB651E"/>
    <w:rsid w:val="00AB7BA8"/>
    <w:rsid w:val="00AC2784"/>
    <w:rsid w:val="00AD2BC6"/>
    <w:rsid w:val="00AD3349"/>
    <w:rsid w:val="00AD339A"/>
    <w:rsid w:val="00AD571F"/>
    <w:rsid w:val="00AD70FE"/>
    <w:rsid w:val="00AE49AB"/>
    <w:rsid w:val="00AF4726"/>
    <w:rsid w:val="00AF5CD8"/>
    <w:rsid w:val="00AF6ADF"/>
    <w:rsid w:val="00B01DCF"/>
    <w:rsid w:val="00B06F45"/>
    <w:rsid w:val="00B079BF"/>
    <w:rsid w:val="00B14E7C"/>
    <w:rsid w:val="00B155BD"/>
    <w:rsid w:val="00B21EB5"/>
    <w:rsid w:val="00B21FA4"/>
    <w:rsid w:val="00B23C8F"/>
    <w:rsid w:val="00B33CB9"/>
    <w:rsid w:val="00B47F82"/>
    <w:rsid w:val="00B54893"/>
    <w:rsid w:val="00B73AC4"/>
    <w:rsid w:val="00B76147"/>
    <w:rsid w:val="00B774A9"/>
    <w:rsid w:val="00B941DB"/>
    <w:rsid w:val="00B96DDA"/>
    <w:rsid w:val="00BB64C5"/>
    <w:rsid w:val="00BC01C9"/>
    <w:rsid w:val="00BC1A80"/>
    <w:rsid w:val="00BC6E60"/>
    <w:rsid w:val="00BD385C"/>
    <w:rsid w:val="00BE1AD9"/>
    <w:rsid w:val="00BE3EDC"/>
    <w:rsid w:val="00BE3FF4"/>
    <w:rsid w:val="00C20AAC"/>
    <w:rsid w:val="00C21718"/>
    <w:rsid w:val="00C23549"/>
    <w:rsid w:val="00C513CA"/>
    <w:rsid w:val="00C5678D"/>
    <w:rsid w:val="00C60E53"/>
    <w:rsid w:val="00C613F8"/>
    <w:rsid w:val="00C70F72"/>
    <w:rsid w:val="00C7429A"/>
    <w:rsid w:val="00C757B6"/>
    <w:rsid w:val="00C76CE4"/>
    <w:rsid w:val="00C814A4"/>
    <w:rsid w:val="00C81664"/>
    <w:rsid w:val="00C82862"/>
    <w:rsid w:val="00C83C9E"/>
    <w:rsid w:val="00CB5D04"/>
    <w:rsid w:val="00CC017E"/>
    <w:rsid w:val="00CE0993"/>
    <w:rsid w:val="00CF070A"/>
    <w:rsid w:val="00CF5CA9"/>
    <w:rsid w:val="00D068CB"/>
    <w:rsid w:val="00D11B9B"/>
    <w:rsid w:val="00D33187"/>
    <w:rsid w:val="00D44365"/>
    <w:rsid w:val="00D45BB4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92649"/>
    <w:rsid w:val="00D95A14"/>
    <w:rsid w:val="00DA160F"/>
    <w:rsid w:val="00DA48F5"/>
    <w:rsid w:val="00DC3F6F"/>
    <w:rsid w:val="00DC5902"/>
    <w:rsid w:val="00DD7F76"/>
    <w:rsid w:val="00DE2174"/>
    <w:rsid w:val="00DF5E11"/>
    <w:rsid w:val="00E00436"/>
    <w:rsid w:val="00E03B56"/>
    <w:rsid w:val="00E0413C"/>
    <w:rsid w:val="00E070EC"/>
    <w:rsid w:val="00E327C8"/>
    <w:rsid w:val="00E46979"/>
    <w:rsid w:val="00E56A1E"/>
    <w:rsid w:val="00E56CA2"/>
    <w:rsid w:val="00E659E8"/>
    <w:rsid w:val="00E6784F"/>
    <w:rsid w:val="00E70DAB"/>
    <w:rsid w:val="00E83CF6"/>
    <w:rsid w:val="00E921D6"/>
    <w:rsid w:val="00E94B64"/>
    <w:rsid w:val="00E950B1"/>
    <w:rsid w:val="00EA0FFE"/>
    <w:rsid w:val="00EA5216"/>
    <w:rsid w:val="00EB1261"/>
    <w:rsid w:val="00EB2479"/>
    <w:rsid w:val="00EB2D1D"/>
    <w:rsid w:val="00EB502E"/>
    <w:rsid w:val="00EC7E8B"/>
    <w:rsid w:val="00ED740F"/>
    <w:rsid w:val="00ED7652"/>
    <w:rsid w:val="00EE0471"/>
    <w:rsid w:val="00EF3CD6"/>
    <w:rsid w:val="00EF5976"/>
    <w:rsid w:val="00F20593"/>
    <w:rsid w:val="00F36394"/>
    <w:rsid w:val="00F3793E"/>
    <w:rsid w:val="00F44EBF"/>
    <w:rsid w:val="00F5180F"/>
    <w:rsid w:val="00F65147"/>
    <w:rsid w:val="00F8124B"/>
    <w:rsid w:val="00F81438"/>
    <w:rsid w:val="00F8235B"/>
    <w:rsid w:val="00F851D8"/>
    <w:rsid w:val="00F86838"/>
    <w:rsid w:val="00F95472"/>
    <w:rsid w:val="00FA054A"/>
    <w:rsid w:val="00FA3657"/>
    <w:rsid w:val="00FA5148"/>
    <w:rsid w:val="00FB2540"/>
    <w:rsid w:val="00FB5089"/>
    <w:rsid w:val="00FB5D7D"/>
    <w:rsid w:val="00FC29B0"/>
    <w:rsid w:val="00FD17C6"/>
    <w:rsid w:val="00FF0295"/>
    <w:rsid w:val="00FF17E7"/>
    <w:rsid w:val="00FF7BED"/>
    <w:rsid w:val="088C967A"/>
    <w:rsid w:val="1F44FB90"/>
    <w:rsid w:val="2586607F"/>
    <w:rsid w:val="2A7D38EF"/>
    <w:rsid w:val="3FCFDC64"/>
    <w:rsid w:val="570AFB3E"/>
    <w:rsid w:val="5B15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  <w15:docId w15:val="{5A41697D-50A0-456E-9E5C-12D58C7FD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18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7AA2BE1F9F04FBEA2EA4C7A781843" ma:contentTypeVersion="15" ma:contentTypeDescription="Create a new document." ma:contentTypeScope="" ma:versionID="fdcd4a76f9c328f7fcd8b3d46b4af872">
  <xsd:schema xmlns:xsd="http://www.w3.org/2001/XMLSchema" xmlns:xs="http://www.w3.org/2001/XMLSchema" xmlns:p="http://schemas.microsoft.com/office/2006/metadata/properties" xmlns:ns3="5822fe0c-5b37-4117-9c95-9858585236ae" xmlns:ns4="9ed16ac0-8339-4001-b497-f482091c2c6a" targetNamespace="http://schemas.microsoft.com/office/2006/metadata/properties" ma:root="true" ma:fieldsID="86c94643bb4e82dcdc4113f743a7e500" ns3:_="" ns4:_="">
    <xsd:import namespace="5822fe0c-5b37-4117-9c95-9858585236ae"/>
    <xsd:import namespace="9ed16ac0-8339-4001-b497-f482091c2c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22fe0c-5b37-4117-9c95-9858585236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16ac0-8339-4001-b497-f482091c2c6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22fe0c-5b37-4117-9c95-9858585236a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2C9076-1C8F-4807-8946-B03FD8CA05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22fe0c-5b37-4117-9c95-9858585236ae"/>
    <ds:schemaRef ds:uri="9ed16ac0-8339-4001-b497-f482091c2c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373149-DA27-4532-96CB-FC08CACF66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AFE521-C8C5-41E7-88AF-7F743E0AB3F1}">
  <ds:schemaRefs>
    <ds:schemaRef ds:uri="http://schemas.microsoft.com/office/2006/metadata/properties"/>
    <ds:schemaRef ds:uri="http://schemas.microsoft.com/office/infopath/2007/PartnerControls"/>
    <ds:schemaRef ds:uri="5822fe0c-5b37-4117-9c95-9858585236ae"/>
  </ds:schemaRefs>
</ds:datastoreItem>
</file>

<file path=customXml/itemProps4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21</TotalTime>
  <Pages>3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>Fuentez, Pete</dc:creator>
  <cp:lastModifiedBy>Fuentez, Pete</cp:lastModifiedBy>
  <cp:revision>5</cp:revision>
  <cp:lastPrinted>2009-02-11T13:43:00Z</cp:lastPrinted>
  <dcterms:created xsi:type="dcterms:W3CDTF">2024-10-21T18:47:00Z</dcterms:created>
  <dcterms:modified xsi:type="dcterms:W3CDTF">2024-10-21T23:57:00Z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cad4622b71845287a3e24977d975f6a96eefb34a232ff59087d9dc75208e484a</vt:lpwstr>
  </property>
  <property fmtid="{D5CDD505-2E9C-101B-9397-08002B2CF9AE}" pid="3" name="ContentTypeId">
    <vt:lpwstr>0x010100FDC7AA2BE1F9F04FBEA2EA4C7A781843</vt:lpwstr>
  </property>
</Properties>
</file>