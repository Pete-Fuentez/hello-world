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046DF6" w14:paraId="18B513B4" w14:textId="77777777" w:rsidTr="1F44FB90">
        <w:trPr>
          <w:trHeight w:val="360"/>
        </w:trPr>
        <w:tc>
          <w:tcPr>
            <w:tcW w:w="2358" w:type="dxa"/>
          </w:tcPr>
          <w:p w14:paraId="2BAD0C7B" w14:textId="77777777" w:rsidR="00272DDC" w:rsidRPr="00046DF6" w:rsidRDefault="00272DDC" w:rsidP="007F5540">
            <w:pPr>
              <w:keepNext/>
              <w:keepLines/>
            </w:pPr>
            <w:r w:rsidRPr="00046DF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046DF6" w:rsidRDefault="00272DDC" w:rsidP="00D76BB4">
            <w:pPr>
              <w:keepNext/>
              <w:keepLines/>
            </w:pPr>
            <w:r w:rsidRPr="00046DF6">
              <w:t xml:space="preserve">ITD </w:t>
            </w:r>
            <w:r w:rsidR="009D0FF5" w:rsidRPr="00046DF6">
              <w:t>2313</w:t>
            </w:r>
            <w:r w:rsidRPr="00046DF6">
              <w:t xml:space="preserve"> – </w:t>
            </w:r>
            <w:r w:rsidR="009D0FF5" w:rsidRPr="00046DF6">
              <w:t>Script</w:t>
            </w:r>
            <w:r w:rsidR="00103B2E" w:rsidRPr="00046DF6">
              <w:t xml:space="preserve"> Programming</w:t>
            </w:r>
          </w:p>
        </w:tc>
      </w:tr>
      <w:tr w:rsidR="00272DDC" w:rsidRPr="00046DF6" w14:paraId="57ABA5C6" w14:textId="77777777" w:rsidTr="1F44FB90">
        <w:trPr>
          <w:trHeight w:val="360"/>
        </w:trPr>
        <w:tc>
          <w:tcPr>
            <w:tcW w:w="2358" w:type="dxa"/>
          </w:tcPr>
          <w:p w14:paraId="75C19583" w14:textId="77777777" w:rsidR="00272DDC" w:rsidRPr="00046DF6" w:rsidRDefault="00272DDC" w:rsidP="007F5540">
            <w:pPr>
              <w:keepNext/>
              <w:keepLines/>
            </w:pPr>
            <w:r w:rsidRPr="00046DF6">
              <w:t>Instructor</w:t>
            </w:r>
          </w:p>
        </w:tc>
        <w:tc>
          <w:tcPr>
            <w:tcW w:w="7218" w:type="dxa"/>
          </w:tcPr>
          <w:p w14:paraId="1E91BA7A" w14:textId="1840D984" w:rsidR="00272DDC" w:rsidRPr="00046DF6" w:rsidRDefault="2586607F" w:rsidP="007F5540">
            <w:pPr>
              <w:keepNext/>
              <w:keepLines/>
            </w:pPr>
            <w:r w:rsidRPr="00046DF6">
              <w:t>Rene Hurst</w:t>
            </w:r>
          </w:p>
        </w:tc>
      </w:tr>
      <w:tr w:rsidR="00272DDC" w:rsidRPr="00046DF6" w14:paraId="21D6A18C" w14:textId="77777777" w:rsidTr="1F44FB90">
        <w:trPr>
          <w:trHeight w:val="360"/>
        </w:trPr>
        <w:tc>
          <w:tcPr>
            <w:tcW w:w="2358" w:type="dxa"/>
          </w:tcPr>
          <w:p w14:paraId="6F037365" w14:textId="77777777" w:rsidR="00272DDC" w:rsidRPr="00046DF6" w:rsidRDefault="00272DDC" w:rsidP="007F5540">
            <w:pPr>
              <w:keepNext/>
              <w:keepLines/>
            </w:pPr>
            <w:r w:rsidRPr="00046DF6">
              <w:t>Student Name</w:t>
            </w:r>
          </w:p>
        </w:tc>
        <w:tc>
          <w:tcPr>
            <w:tcW w:w="7218" w:type="dxa"/>
          </w:tcPr>
          <w:p w14:paraId="726EDB0E" w14:textId="5EFDEA7D" w:rsidR="00272DDC" w:rsidRPr="00046DF6" w:rsidRDefault="5B155D9C" w:rsidP="570AFB3E">
            <w:pPr>
              <w:keepNext/>
              <w:keepLines/>
              <w:spacing w:line="259" w:lineRule="auto"/>
            </w:pPr>
            <w:r w:rsidRPr="00046DF6">
              <w:t>Pete Fuentez</w:t>
            </w:r>
          </w:p>
        </w:tc>
      </w:tr>
      <w:tr w:rsidR="00272DDC" w:rsidRPr="00046DF6" w14:paraId="25488CB0" w14:textId="77777777" w:rsidTr="1F44FB90">
        <w:trPr>
          <w:trHeight w:val="360"/>
        </w:trPr>
        <w:tc>
          <w:tcPr>
            <w:tcW w:w="2358" w:type="dxa"/>
          </w:tcPr>
          <w:p w14:paraId="42003C45" w14:textId="77777777" w:rsidR="00272DDC" w:rsidRPr="00046DF6" w:rsidRDefault="00272DDC" w:rsidP="007F5540">
            <w:pPr>
              <w:keepNext/>
              <w:keepLines/>
            </w:pPr>
            <w:r w:rsidRPr="00046DF6">
              <w:t>Due date</w:t>
            </w:r>
          </w:p>
        </w:tc>
        <w:tc>
          <w:tcPr>
            <w:tcW w:w="7218" w:type="dxa"/>
          </w:tcPr>
          <w:p w14:paraId="1E14F6B0" w14:textId="71CFB799" w:rsidR="00272DDC" w:rsidRPr="00046DF6" w:rsidRDefault="00DE41F9" w:rsidP="007F5540">
            <w:pPr>
              <w:keepNext/>
              <w:keepLines/>
            </w:pPr>
            <w:r w:rsidRPr="00046DF6">
              <w:t xml:space="preserve">Oct </w:t>
            </w:r>
            <w:r w:rsidR="00222DAF" w:rsidRPr="00046DF6">
              <w:t>2</w:t>
            </w:r>
            <w:r w:rsidR="00334669">
              <w:t>7</w:t>
            </w:r>
            <w:r w:rsidR="3FCFDC64" w:rsidRPr="00046DF6">
              <w:t xml:space="preserve"> by </w:t>
            </w:r>
            <w:r w:rsidR="009A795B" w:rsidRPr="00046DF6">
              <w:t>11:59 pm</w:t>
            </w:r>
          </w:p>
        </w:tc>
      </w:tr>
      <w:tr w:rsidR="00272DDC" w:rsidRPr="00046DF6" w14:paraId="4C124C8D" w14:textId="77777777" w:rsidTr="1F44FB90">
        <w:trPr>
          <w:trHeight w:val="360"/>
        </w:trPr>
        <w:tc>
          <w:tcPr>
            <w:tcW w:w="2358" w:type="dxa"/>
          </w:tcPr>
          <w:p w14:paraId="6B4A121A" w14:textId="77777777" w:rsidR="00272DDC" w:rsidRPr="00046DF6" w:rsidRDefault="00272DDC" w:rsidP="007F5540">
            <w:pPr>
              <w:keepNext/>
              <w:keepLines/>
            </w:pPr>
            <w:r w:rsidRPr="00046DF6">
              <w:t>Grade</w:t>
            </w:r>
          </w:p>
        </w:tc>
        <w:tc>
          <w:tcPr>
            <w:tcW w:w="7218" w:type="dxa"/>
          </w:tcPr>
          <w:p w14:paraId="13A56B4E" w14:textId="3ED7ABFA" w:rsidR="00272DDC" w:rsidRPr="00046DF6" w:rsidRDefault="00103B2E" w:rsidP="007F5540">
            <w:pPr>
              <w:keepNext/>
              <w:keepLines/>
            </w:pPr>
            <w:r w:rsidRPr="00046DF6">
              <w:t xml:space="preserve">Put </w:t>
            </w:r>
            <w:r w:rsidR="00272DDC" w:rsidRPr="00046DF6">
              <w:t>grade earned here</w:t>
            </w:r>
          </w:p>
        </w:tc>
      </w:tr>
      <w:tr w:rsidR="00272DDC" w:rsidRPr="00046DF6" w14:paraId="14EBC41A" w14:textId="77777777" w:rsidTr="1F44FB90">
        <w:trPr>
          <w:trHeight w:val="360"/>
        </w:trPr>
        <w:tc>
          <w:tcPr>
            <w:tcW w:w="2358" w:type="dxa"/>
          </w:tcPr>
          <w:p w14:paraId="750FA66B" w14:textId="77777777" w:rsidR="00272DDC" w:rsidRPr="00046DF6" w:rsidRDefault="00272DDC" w:rsidP="007F5540">
            <w:pPr>
              <w:keepNext/>
              <w:keepLines/>
            </w:pPr>
            <w:r w:rsidRPr="00046DF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Pr="00046DF6" w:rsidRDefault="00103B2E" w:rsidP="007F5540">
            <w:pPr>
              <w:keepNext/>
              <w:keepLines/>
            </w:pPr>
            <w:r w:rsidRPr="00046DF6">
              <w:t xml:space="preserve">Put </w:t>
            </w:r>
            <w:r w:rsidR="00272DDC" w:rsidRPr="00046DF6">
              <w:t>instructor comments here</w:t>
            </w:r>
          </w:p>
        </w:tc>
      </w:tr>
    </w:tbl>
    <w:p w14:paraId="33CEC86D" w14:textId="77777777" w:rsidR="00740074" w:rsidRPr="00046DF6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89990A1" w14:textId="347F2ACF" w:rsidR="00634B1E" w:rsidRPr="00532B19" w:rsidRDefault="00532B19" w:rsidP="00532B19">
      <w:pPr>
        <w:pStyle w:val="Header"/>
        <w:keepNext/>
        <w:keepLines/>
        <w:spacing w:line="480" w:lineRule="auto"/>
        <w:jc w:val="center"/>
        <w:rPr>
          <w:b/>
          <w:bCs/>
        </w:rPr>
      </w:pPr>
      <w:r w:rsidRPr="00532B19">
        <w:rPr>
          <w:b/>
          <w:bCs/>
        </w:rPr>
        <w:t xml:space="preserve">Week </w:t>
      </w:r>
      <w:r w:rsidR="00521A9C">
        <w:rPr>
          <w:b/>
          <w:bCs/>
        </w:rPr>
        <w:t>8</w:t>
      </w:r>
      <w:r w:rsidRPr="00532B19">
        <w:rPr>
          <w:b/>
          <w:bCs/>
        </w:rPr>
        <w:t xml:space="preserve"> - Scripting Projects Assignment</w:t>
      </w:r>
    </w:p>
    <w:p w14:paraId="0C71E62B" w14:textId="77777777" w:rsidR="00521A9C" w:rsidRPr="00521A9C" w:rsidRDefault="00521A9C" w:rsidP="00521A9C">
      <w:pPr>
        <w:pStyle w:val="Header"/>
        <w:keepNext/>
        <w:keepLines/>
        <w:spacing w:line="480" w:lineRule="auto"/>
      </w:pPr>
      <w:r w:rsidRPr="00521A9C">
        <w:t>Page 163 - 164</w:t>
      </w:r>
    </w:p>
    <w:p w14:paraId="0897BC04" w14:textId="77777777" w:rsidR="00521A9C" w:rsidRPr="00F60A91" w:rsidRDefault="00521A9C" w:rsidP="00521A9C">
      <w:pPr>
        <w:pStyle w:val="Header"/>
        <w:keepNext/>
        <w:keepLines/>
        <w:spacing w:line="480" w:lineRule="auto"/>
        <w:rPr>
          <w:b/>
          <w:bCs/>
        </w:rPr>
      </w:pPr>
      <w:r w:rsidRPr="00F60A91">
        <w:rPr>
          <w:b/>
          <w:bCs/>
        </w:rPr>
        <w:t>Project # 3</w:t>
      </w:r>
    </w:p>
    <w:p w14:paraId="738BD97D" w14:textId="78D96A0C" w:rsidR="00521A9C" w:rsidRPr="00521A9C" w:rsidRDefault="00F60A91" w:rsidP="00521A9C">
      <w:pPr>
        <w:pStyle w:val="Header"/>
        <w:keepNext/>
        <w:keepLines/>
        <w:spacing w:line="480" w:lineRule="auto"/>
      </w:pPr>
      <w:r w:rsidRPr="00F60A91">
        <w:drawing>
          <wp:inline distT="0" distB="0" distL="0" distR="0" wp14:anchorId="3521EA63" wp14:editId="15253D19">
            <wp:extent cx="6309360" cy="5619750"/>
            <wp:effectExtent l="0" t="0" r="0" b="0"/>
            <wp:docPr id="27512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240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8B37" w14:textId="77777777" w:rsidR="00521A9C" w:rsidRPr="00F60A91" w:rsidRDefault="00521A9C" w:rsidP="00521A9C">
      <w:pPr>
        <w:pStyle w:val="Header"/>
        <w:keepNext/>
        <w:keepLines/>
        <w:spacing w:line="480" w:lineRule="auto"/>
        <w:rPr>
          <w:b/>
          <w:bCs/>
        </w:rPr>
      </w:pPr>
      <w:r w:rsidRPr="00F60A91">
        <w:rPr>
          <w:b/>
          <w:bCs/>
        </w:rPr>
        <w:lastRenderedPageBreak/>
        <w:t>Project # 7</w:t>
      </w:r>
    </w:p>
    <w:p w14:paraId="74DD18E2" w14:textId="388D4D7B" w:rsidR="00521A9C" w:rsidRPr="00521A9C" w:rsidRDefault="00F206B4" w:rsidP="00521A9C">
      <w:pPr>
        <w:pStyle w:val="Header"/>
        <w:keepNext/>
        <w:keepLines/>
        <w:spacing w:line="480" w:lineRule="auto"/>
      </w:pPr>
      <w:r w:rsidRPr="00F206B4">
        <w:drawing>
          <wp:inline distT="0" distB="0" distL="0" distR="0" wp14:anchorId="1FE2340A" wp14:editId="48BF273B">
            <wp:extent cx="6309360" cy="5657850"/>
            <wp:effectExtent l="0" t="0" r="0" b="0"/>
            <wp:docPr id="777029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951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577D" w14:textId="77777777" w:rsidR="00334669" w:rsidRDefault="00334669">
      <w:pPr>
        <w:rPr>
          <w:b/>
          <w:bCs/>
        </w:rPr>
      </w:pPr>
      <w:r>
        <w:rPr>
          <w:b/>
          <w:bCs/>
        </w:rPr>
        <w:br w:type="page"/>
      </w:r>
    </w:p>
    <w:p w14:paraId="744752AF" w14:textId="6F3BF34A" w:rsidR="00334669" w:rsidRPr="00334669" w:rsidRDefault="00334669" w:rsidP="00521A9C">
      <w:pPr>
        <w:pStyle w:val="Header"/>
        <w:keepNext/>
        <w:keepLines/>
        <w:spacing w:line="480" w:lineRule="auto"/>
        <w:rPr>
          <w:b/>
          <w:bCs/>
        </w:rPr>
      </w:pPr>
      <w:r w:rsidRPr="00334669">
        <w:rPr>
          <w:b/>
          <w:bCs/>
        </w:rPr>
        <w:lastRenderedPageBreak/>
        <w:t>Chapter 7</w:t>
      </w:r>
    </w:p>
    <w:p w14:paraId="611091F5" w14:textId="31D2850F" w:rsidR="00521A9C" w:rsidRPr="00334669" w:rsidRDefault="00521A9C" w:rsidP="00521A9C">
      <w:pPr>
        <w:pStyle w:val="Header"/>
        <w:keepNext/>
        <w:keepLines/>
        <w:spacing w:line="480" w:lineRule="auto"/>
      </w:pPr>
      <w:r w:rsidRPr="00334669">
        <w:t>Page 187</w:t>
      </w:r>
    </w:p>
    <w:p w14:paraId="53BC4795" w14:textId="62402689" w:rsidR="00521A9C" w:rsidRPr="00334669" w:rsidRDefault="00521A9C" w:rsidP="00521A9C">
      <w:pPr>
        <w:pStyle w:val="Header"/>
        <w:keepNext/>
        <w:keepLines/>
        <w:spacing w:line="480" w:lineRule="auto"/>
        <w:rPr>
          <w:b/>
          <w:bCs/>
        </w:rPr>
      </w:pPr>
      <w:r w:rsidRPr="00334669">
        <w:rPr>
          <w:b/>
          <w:bCs/>
        </w:rPr>
        <w:t>Project # 6</w:t>
      </w:r>
      <w:r w:rsidR="00334669" w:rsidRPr="00334669">
        <w:rPr>
          <w:noProof/>
        </w:rPr>
        <w:t xml:space="preserve"> </w:t>
      </w:r>
      <w:r w:rsidR="00334669" w:rsidRPr="00334669">
        <w:rPr>
          <w:b/>
          <w:bCs/>
        </w:rPr>
        <w:drawing>
          <wp:inline distT="0" distB="0" distL="0" distR="0" wp14:anchorId="4A654711" wp14:editId="29E1617B">
            <wp:extent cx="6309360" cy="5666740"/>
            <wp:effectExtent l="0" t="0" r="0" b="0"/>
            <wp:docPr id="11587628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280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A9C" w:rsidRPr="00334669" w:rsidSect="00001CD4">
      <w:footerReference w:type="even" r:id="rId11"/>
      <w:footerReference w:type="default" r:id="rId12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4515CC" w14:textId="77777777" w:rsidR="004709B7" w:rsidRDefault="004709B7">
      <w:r>
        <w:separator/>
      </w:r>
    </w:p>
  </w:endnote>
  <w:endnote w:type="continuationSeparator" w:id="0">
    <w:p w14:paraId="1EC875C1" w14:textId="77777777" w:rsidR="004709B7" w:rsidRDefault="004709B7">
      <w:r>
        <w:continuationSeparator/>
      </w:r>
    </w:p>
  </w:endnote>
  <w:endnote w:type="continuationNotice" w:id="1">
    <w:p w14:paraId="1C9287AB" w14:textId="77777777" w:rsidR="004709B7" w:rsidRDefault="004709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B10DA" w14:textId="348A4F20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7941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58E50569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151731">
              <w:rPr>
                <w:sz w:val="20"/>
                <w:szCs w:val="20"/>
              </w:rPr>
              <w:t>2023-2024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268FAB" w14:textId="77777777" w:rsidR="004709B7" w:rsidRDefault="004709B7">
      <w:r>
        <w:separator/>
      </w:r>
    </w:p>
  </w:footnote>
  <w:footnote w:type="continuationSeparator" w:id="0">
    <w:p w14:paraId="10C653D2" w14:textId="77777777" w:rsidR="004709B7" w:rsidRDefault="004709B7">
      <w:r>
        <w:continuationSeparator/>
      </w:r>
    </w:p>
  </w:footnote>
  <w:footnote w:type="continuationNotice" w:id="1">
    <w:p w14:paraId="0D4552FD" w14:textId="77777777" w:rsidR="004709B7" w:rsidRDefault="004709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3CC58C7"/>
    <w:multiLevelType w:val="multilevel"/>
    <w:tmpl w:val="0278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B24BA3"/>
    <w:multiLevelType w:val="multilevel"/>
    <w:tmpl w:val="EB32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A12C73"/>
    <w:multiLevelType w:val="multilevel"/>
    <w:tmpl w:val="F0D2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CE4515"/>
    <w:multiLevelType w:val="multilevel"/>
    <w:tmpl w:val="EA5A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0D4D22"/>
    <w:multiLevelType w:val="multilevel"/>
    <w:tmpl w:val="ADDC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8F6FD3"/>
    <w:multiLevelType w:val="multilevel"/>
    <w:tmpl w:val="6298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FC22D8"/>
    <w:multiLevelType w:val="multilevel"/>
    <w:tmpl w:val="E7A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7B0FAA"/>
    <w:multiLevelType w:val="multilevel"/>
    <w:tmpl w:val="3CD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7C60FC"/>
    <w:multiLevelType w:val="multilevel"/>
    <w:tmpl w:val="F35E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070B4A"/>
    <w:multiLevelType w:val="multilevel"/>
    <w:tmpl w:val="9BB2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574931"/>
    <w:multiLevelType w:val="multilevel"/>
    <w:tmpl w:val="212C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A0407B"/>
    <w:multiLevelType w:val="multilevel"/>
    <w:tmpl w:val="FF18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A1978"/>
    <w:multiLevelType w:val="multilevel"/>
    <w:tmpl w:val="8964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1555FF"/>
    <w:multiLevelType w:val="multilevel"/>
    <w:tmpl w:val="A1B8B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22E7E"/>
    <w:multiLevelType w:val="multilevel"/>
    <w:tmpl w:val="A644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885E1C"/>
    <w:multiLevelType w:val="multilevel"/>
    <w:tmpl w:val="2B20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7C54CC"/>
    <w:multiLevelType w:val="multilevel"/>
    <w:tmpl w:val="BA5E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BC3D63"/>
    <w:multiLevelType w:val="multilevel"/>
    <w:tmpl w:val="5D9E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0360BA"/>
    <w:multiLevelType w:val="multilevel"/>
    <w:tmpl w:val="1F9E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720513">
    <w:abstractNumId w:val="9"/>
  </w:num>
  <w:num w:numId="2" w16cid:durableId="1741711597">
    <w:abstractNumId w:val="7"/>
  </w:num>
  <w:num w:numId="3" w16cid:durableId="827938907">
    <w:abstractNumId w:val="6"/>
  </w:num>
  <w:num w:numId="4" w16cid:durableId="1261179061">
    <w:abstractNumId w:val="5"/>
  </w:num>
  <w:num w:numId="5" w16cid:durableId="1397436867">
    <w:abstractNumId w:val="4"/>
  </w:num>
  <w:num w:numId="6" w16cid:durableId="257179981">
    <w:abstractNumId w:val="8"/>
  </w:num>
  <w:num w:numId="7" w16cid:durableId="1565330376">
    <w:abstractNumId w:val="3"/>
  </w:num>
  <w:num w:numId="8" w16cid:durableId="1429231858">
    <w:abstractNumId w:val="2"/>
  </w:num>
  <w:num w:numId="9" w16cid:durableId="1548369115">
    <w:abstractNumId w:val="1"/>
  </w:num>
  <w:num w:numId="10" w16cid:durableId="541480309">
    <w:abstractNumId w:val="0"/>
  </w:num>
  <w:num w:numId="11" w16cid:durableId="1813018735">
    <w:abstractNumId w:val="28"/>
  </w:num>
  <w:num w:numId="12" w16cid:durableId="2114937647">
    <w:abstractNumId w:val="15"/>
  </w:num>
  <w:num w:numId="13" w16cid:durableId="1050760603">
    <w:abstractNumId w:val="24"/>
  </w:num>
  <w:num w:numId="14" w16cid:durableId="180702553">
    <w:abstractNumId w:val="25"/>
  </w:num>
  <w:num w:numId="15" w16cid:durableId="1449617559">
    <w:abstractNumId w:val="16"/>
  </w:num>
  <w:num w:numId="16" w16cid:durableId="105316901">
    <w:abstractNumId w:val="22"/>
  </w:num>
  <w:num w:numId="17" w16cid:durableId="977150285">
    <w:abstractNumId w:val="26"/>
  </w:num>
  <w:num w:numId="18" w16cid:durableId="1699041218">
    <w:abstractNumId w:val="21"/>
  </w:num>
  <w:num w:numId="19" w16cid:durableId="903756583">
    <w:abstractNumId w:val="14"/>
  </w:num>
  <w:num w:numId="20" w16cid:durableId="1731071703">
    <w:abstractNumId w:val="29"/>
  </w:num>
  <w:num w:numId="21" w16cid:durableId="936213546">
    <w:abstractNumId w:val="30"/>
  </w:num>
  <w:num w:numId="22" w16cid:durableId="846748794">
    <w:abstractNumId w:val="20"/>
  </w:num>
  <w:num w:numId="23" w16cid:durableId="547492734">
    <w:abstractNumId w:val="13"/>
  </w:num>
  <w:num w:numId="24" w16cid:durableId="132213044">
    <w:abstractNumId w:val="31"/>
  </w:num>
  <w:num w:numId="25" w16cid:durableId="2137412167">
    <w:abstractNumId w:val="23"/>
  </w:num>
  <w:num w:numId="26" w16cid:durableId="1681468896">
    <w:abstractNumId w:val="19"/>
  </w:num>
  <w:num w:numId="27" w16cid:durableId="1591159807">
    <w:abstractNumId w:val="17"/>
  </w:num>
  <w:num w:numId="28" w16cid:durableId="2076389705">
    <w:abstractNumId w:val="18"/>
  </w:num>
  <w:num w:numId="29" w16cid:durableId="234242632">
    <w:abstractNumId w:val="2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1932"/>
    <w:rsid w:val="00001CD4"/>
    <w:rsid w:val="000052DD"/>
    <w:rsid w:val="00005928"/>
    <w:rsid w:val="000105BF"/>
    <w:rsid w:val="000234D2"/>
    <w:rsid w:val="00026CCD"/>
    <w:rsid w:val="0003700C"/>
    <w:rsid w:val="0004328B"/>
    <w:rsid w:val="00045424"/>
    <w:rsid w:val="00046DF6"/>
    <w:rsid w:val="000520CB"/>
    <w:rsid w:val="00062362"/>
    <w:rsid w:val="000643E3"/>
    <w:rsid w:val="00070419"/>
    <w:rsid w:val="00070824"/>
    <w:rsid w:val="00083B2D"/>
    <w:rsid w:val="00083BFE"/>
    <w:rsid w:val="000A0C86"/>
    <w:rsid w:val="000A14BA"/>
    <w:rsid w:val="000A6E6C"/>
    <w:rsid w:val="000B0C35"/>
    <w:rsid w:val="000D364E"/>
    <w:rsid w:val="000D587F"/>
    <w:rsid w:val="000E236D"/>
    <w:rsid w:val="000E24E9"/>
    <w:rsid w:val="000E2C02"/>
    <w:rsid w:val="000E72D1"/>
    <w:rsid w:val="000F48DE"/>
    <w:rsid w:val="000F54FE"/>
    <w:rsid w:val="000F6B06"/>
    <w:rsid w:val="00102041"/>
    <w:rsid w:val="00103B2E"/>
    <w:rsid w:val="0011297F"/>
    <w:rsid w:val="0011351B"/>
    <w:rsid w:val="001212C7"/>
    <w:rsid w:val="001313D4"/>
    <w:rsid w:val="00132B06"/>
    <w:rsid w:val="00136515"/>
    <w:rsid w:val="00145CC7"/>
    <w:rsid w:val="00151731"/>
    <w:rsid w:val="00156EB9"/>
    <w:rsid w:val="001637B6"/>
    <w:rsid w:val="00163A94"/>
    <w:rsid w:val="00171A0C"/>
    <w:rsid w:val="00175B49"/>
    <w:rsid w:val="001851A1"/>
    <w:rsid w:val="00190EAF"/>
    <w:rsid w:val="00195216"/>
    <w:rsid w:val="001A0EC2"/>
    <w:rsid w:val="001A0F62"/>
    <w:rsid w:val="001B1A55"/>
    <w:rsid w:val="001B2094"/>
    <w:rsid w:val="001C1BB2"/>
    <w:rsid w:val="001C25E5"/>
    <w:rsid w:val="001C3139"/>
    <w:rsid w:val="001C5EE4"/>
    <w:rsid w:val="001C6C1A"/>
    <w:rsid w:val="001D2378"/>
    <w:rsid w:val="001D2E94"/>
    <w:rsid w:val="001E0E97"/>
    <w:rsid w:val="001E6DC5"/>
    <w:rsid w:val="001E7D64"/>
    <w:rsid w:val="001F3A9C"/>
    <w:rsid w:val="001F7408"/>
    <w:rsid w:val="002058D7"/>
    <w:rsid w:val="002077DE"/>
    <w:rsid w:val="00211CFE"/>
    <w:rsid w:val="002173D7"/>
    <w:rsid w:val="00222DAF"/>
    <w:rsid w:val="00240AA9"/>
    <w:rsid w:val="00245FDD"/>
    <w:rsid w:val="00263D8E"/>
    <w:rsid w:val="00267904"/>
    <w:rsid w:val="00267C24"/>
    <w:rsid w:val="00270DDE"/>
    <w:rsid w:val="00272DDC"/>
    <w:rsid w:val="002826D6"/>
    <w:rsid w:val="00290966"/>
    <w:rsid w:val="00290B40"/>
    <w:rsid w:val="002A0E97"/>
    <w:rsid w:val="002A74CF"/>
    <w:rsid w:val="002A7C5E"/>
    <w:rsid w:val="002B23FB"/>
    <w:rsid w:val="002B3AE8"/>
    <w:rsid w:val="002C02EA"/>
    <w:rsid w:val="002D75D2"/>
    <w:rsid w:val="002D7ED5"/>
    <w:rsid w:val="002E15EF"/>
    <w:rsid w:val="002E1E56"/>
    <w:rsid w:val="002E32A0"/>
    <w:rsid w:val="002E4C58"/>
    <w:rsid w:val="002F12C2"/>
    <w:rsid w:val="002F16FD"/>
    <w:rsid w:val="002F442D"/>
    <w:rsid w:val="00307162"/>
    <w:rsid w:val="003176F9"/>
    <w:rsid w:val="00324F8B"/>
    <w:rsid w:val="003254A7"/>
    <w:rsid w:val="0033284B"/>
    <w:rsid w:val="00334669"/>
    <w:rsid w:val="00334A3F"/>
    <w:rsid w:val="003407A8"/>
    <w:rsid w:val="00364A68"/>
    <w:rsid w:val="003663A2"/>
    <w:rsid w:val="00366FA5"/>
    <w:rsid w:val="00372AE7"/>
    <w:rsid w:val="00382376"/>
    <w:rsid w:val="003845A0"/>
    <w:rsid w:val="00384D7E"/>
    <w:rsid w:val="003A241A"/>
    <w:rsid w:val="003A46F9"/>
    <w:rsid w:val="003B4A25"/>
    <w:rsid w:val="003C06C8"/>
    <w:rsid w:val="003C5D52"/>
    <w:rsid w:val="003D4FAB"/>
    <w:rsid w:val="003D5324"/>
    <w:rsid w:val="003E1416"/>
    <w:rsid w:val="003F2762"/>
    <w:rsid w:val="003F32AA"/>
    <w:rsid w:val="003F4F22"/>
    <w:rsid w:val="003F5DDE"/>
    <w:rsid w:val="00400738"/>
    <w:rsid w:val="00403DFB"/>
    <w:rsid w:val="00405AA4"/>
    <w:rsid w:val="00406C0A"/>
    <w:rsid w:val="00407477"/>
    <w:rsid w:val="0041117C"/>
    <w:rsid w:val="0041239F"/>
    <w:rsid w:val="004169F6"/>
    <w:rsid w:val="00421686"/>
    <w:rsid w:val="0043016A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86D"/>
    <w:rsid w:val="00454F12"/>
    <w:rsid w:val="004709B7"/>
    <w:rsid w:val="0047412B"/>
    <w:rsid w:val="0047415B"/>
    <w:rsid w:val="00483A0D"/>
    <w:rsid w:val="00497330"/>
    <w:rsid w:val="004A0A8F"/>
    <w:rsid w:val="004B57FD"/>
    <w:rsid w:val="004C1E16"/>
    <w:rsid w:val="004C5106"/>
    <w:rsid w:val="004D1541"/>
    <w:rsid w:val="004D27FB"/>
    <w:rsid w:val="004D4482"/>
    <w:rsid w:val="004E5377"/>
    <w:rsid w:val="004E7DFA"/>
    <w:rsid w:val="004F0B5D"/>
    <w:rsid w:val="004F4E46"/>
    <w:rsid w:val="00503412"/>
    <w:rsid w:val="00514EFE"/>
    <w:rsid w:val="00521A9C"/>
    <w:rsid w:val="005304CC"/>
    <w:rsid w:val="00532821"/>
    <w:rsid w:val="00532B19"/>
    <w:rsid w:val="00552532"/>
    <w:rsid w:val="005532CA"/>
    <w:rsid w:val="00554B88"/>
    <w:rsid w:val="005623D4"/>
    <w:rsid w:val="005637D4"/>
    <w:rsid w:val="0056714B"/>
    <w:rsid w:val="005675F9"/>
    <w:rsid w:val="0057098F"/>
    <w:rsid w:val="00575FE8"/>
    <w:rsid w:val="00583E39"/>
    <w:rsid w:val="0059502E"/>
    <w:rsid w:val="005A59B3"/>
    <w:rsid w:val="005A5B4C"/>
    <w:rsid w:val="005B0D4C"/>
    <w:rsid w:val="005B4DB0"/>
    <w:rsid w:val="005B5736"/>
    <w:rsid w:val="005C00A8"/>
    <w:rsid w:val="005C6432"/>
    <w:rsid w:val="005D1C1A"/>
    <w:rsid w:val="005E2837"/>
    <w:rsid w:val="005E369C"/>
    <w:rsid w:val="005E5CF9"/>
    <w:rsid w:val="005E5E8A"/>
    <w:rsid w:val="005E7B9F"/>
    <w:rsid w:val="00600EC9"/>
    <w:rsid w:val="00607EED"/>
    <w:rsid w:val="00621A78"/>
    <w:rsid w:val="00633839"/>
    <w:rsid w:val="00633DEE"/>
    <w:rsid w:val="00634A91"/>
    <w:rsid w:val="00634B1E"/>
    <w:rsid w:val="006369AC"/>
    <w:rsid w:val="006435A2"/>
    <w:rsid w:val="00651CFC"/>
    <w:rsid w:val="00652C17"/>
    <w:rsid w:val="00657A13"/>
    <w:rsid w:val="00662D1A"/>
    <w:rsid w:val="0066408D"/>
    <w:rsid w:val="00666DF8"/>
    <w:rsid w:val="00670E91"/>
    <w:rsid w:val="00675349"/>
    <w:rsid w:val="006754F0"/>
    <w:rsid w:val="00682D4C"/>
    <w:rsid w:val="0069127E"/>
    <w:rsid w:val="00693857"/>
    <w:rsid w:val="00695AA9"/>
    <w:rsid w:val="006A5D2C"/>
    <w:rsid w:val="006C12D7"/>
    <w:rsid w:val="006C221B"/>
    <w:rsid w:val="006C312A"/>
    <w:rsid w:val="006C54A2"/>
    <w:rsid w:val="006D75D8"/>
    <w:rsid w:val="006E198A"/>
    <w:rsid w:val="006E69DA"/>
    <w:rsid w:val="006F1FFF"/>
    <w:rsid w:val="006F2D38"/>
    <w:rsid w:val="006F5570"/>
    <w:rsid w:val="006F563C"/>
    <w:rsid w:val="00700325"/>
    <w:rsid w:val="00714A29"/>
    <w:rsid w:val="00724B02"/>
    <w:rsid w:val="00733FE2"/>
    <w:rsid w:val="00735B5B"/>
    <w:rsid w:val="0073681C"/>
    <w:rsid w:val="00740074"/>
    <w:rsid w:val="0074461A"/>
    <w:rsid w:val="00745367"/>
    <w:rsid w:val="007472C0"/>
    <w:rsid w:val="0075383B"/>
    <w:rsid w:val="00754238"/>
    <w:rsid w:val="00755C94"/>
    <w:rsid w:val="0075603A"/>
    <w:rsid w:val="00756718"/>
    <w:rsid w:val="0076027C"/>
    <w:rsid w:val="00780C6E"/>
    <w:rsid w:val="007836C6"/>
    <w:rsid w:val="00785572"/>
    <w:rsid w:val="00794026"/>
    <w:rsid w:val="00795FCA"/>
    <w:rsid w:val="007A370A"/>
    <w:rsid w:val="007A68B4"/>
    <w:rsid w:val="007B2880"/>
    <w:rsid w:val="007B492D"/>
    <w:rsid w:val="007C35F3"/>
    <w:rsid w:val="007C405F"/>
    <w:rsid w:val="007E08C4"/>
    <w:rsid w:val="007E755A"/>
    <w:rsid w:val="007F1B63"/>
    <w:rsid w:val="007F327C"/>
    <w:rsid w:val="007F5540"/>
    <w:rsid w:val="007F571F"/>
    <w:rsid w:val="00806989"/>
    <w:rsid w:val="00810278"/>
    <w:rsid w:val="0081337E"/>
    <w:rsid w:val="00817350"/>
    <w:rsid w:val="0082144A"/>
    <w:rsid w:val="00844205"/>
    <w:rsid w:val="00845FFF"/>
    <w:rsid w:val="00850D70"/>
    <w:rsid w:val="00854393"/>
    <w:rsid w:val="008557E0"/>
    <w:rsid w:val="00867BAE"/>
    <w:rsid w:val="008801DF"/>
    <w:rsid w:val="008825B0"/>
    <w:rsid w:val="00882C35"/>
    <w:rsid w:val="00891A53"/>
    <w:rsid w:val="008947E3"/>
    <w:rsid w:val="00897BF2"/>
    <w:rsid w:val="008A31F5"/>
    <w:rsid w:val="008A687E"/>
    <w:rsid w:val="008B20B2"/>
    <w:rsid w:val="008B2B93"/>
    <w:rsid w:val="008C1C40"/>
    <w:rsid w:val="008E0A8C"/>
    <w:rsid w:val="008E3859"/>
    <w:rsid w:val="008E3E02"/>
    <w:rsid w:val="008E4AF8"/>
    <w:rsid w:val="008E4FC7"/>
    <w:rsid w:val="008E79B1"/>
    <w:rsid w:val="008F3AAC"/>
    <w:rsid w:val="00906702"/>
    <w:rsid w:val="00910F0A"/>
    <w:rsid w:val="00920F6D"/>
    <w:rsid w:val="009259D2"/>
    <w:rsid w:val="00941692"/>
    <w:rsid w:val="00947849"/>
    <w:rsid w:val="00957941"/>
    <w:rsid w:val="00957B28"/>
    <w:rsid w:val="009663E6"/>
    <w:rsid w:val="0097133D"/>
    <w:rsid w:val="0098061D"/>
    <w:rsid w:val="00982D97"/>
    <w:rsid w:val="00987572"/>
    <w:rsid w:val="009878A7"/>
    <w:rsid w:val="00990BF3"/>
    <w:rsid w:val="0099179B"/>
    <w:rsid w:val="00992B5E"/>
    <w:rsid w:val="009951CC"/>
    <w:rsid w:val="009A4353"/>
    <w:rsid w:val="009A795B"/>
    <w:rsid w:val="009B292D"/>
    <w:rsid w:val="009B6168"/>
    <w:rsid w:val="009C12C0"/>
    <w:rsid w:val="009C13AD"/>
    <w:rsid w:val="009C1AFE"/>
    <w:rsid w:val="009C296E"/>
    <w:rsid w:val="009C5AE1"/>
    <w:rsid w:val="009D0FF5"/>
    <w:rsid w:val="009D3A86"/>
    <w:rsid w:val="009E4182"/>
    <w:rsid w:val="009E4BA2"/>
    <w:rsid w:val="009E640E"/>
    <w:rsid w:val="009E7C82"/>
    <w:rsid w:val="00A019C4"/>
    <w:rsid w:val="00A056DA"/>
    <w:rsid w:val="00A05F5B"/>
    <w:rsid w:val="00A063B3"/>
    <w:rsid w:val="00A06574"/>
    <w:rsid w:val="00A06E59"/>
    <w:rsid w:val="00A13056"/>
    <w:rsid w:val="00A1348D"/>
    <w:rsid w:val="00A13FFD"/>
    <w:rsid w:val="00A17B91"/>
    <w:rsid w:val="00A244D9"/>
    <w:rsid w:val="00A32B1C"/>
    <w:rsid w:val="00A3356F"/>
    <w:rsid w:val="00A343DB"/>
    <w:rsid w:val="00A36811"/>
    <w:rsid w:val="00A42A1F"/>
    <w:rsid w:val="00A44E8D"/>
    <w:rsid w:val="00A45492"/>
    <w:rsid w:val="00A46BEA"/>
    <w:rsid w:val="00A5064A"/>
    <w:rsid w:val="00A52667"/>
    <w:rsid w:val="00A5555E"/>
    <w:rsid w:val="00A56DD1"/>
    <w:rsid w:val="00A66741"/>
    <w:rsid w:val="00A70C6E"/>
    <w:rsid w:val="00A7201B"/>
    <w:rsid w:val="00A84450"/>
    <w:rsid w:val="00A86148"/>
    <w:rsid w:val="00AA35E4"/>
    <w:rsid w:val="00AB47BD"/>
    <w:rsid w:val="00AB651E"/>
    <w:rsid w:val="00AB7BA8"/>
    <w:rsid w:val="00AC2784"/>
    <w:rsid w:val="00AC3FF2"/>
    <w:rsid w:val="00AD2BC6"/>
    <w:rsid w:val="00AD30EB"/>
    <w:rsid w:val="00AD339A"/>
    <w:rsid w:val="00AD4062"/>
    <w:rsid w:val="00AD52D9"/>
    <w:rsid w:val="00AD571F"/>
    <w:rsid w:val="00AE49AB"/>
    <w:rsid w:val="00AF22B4"/>
    <w:rsid w:val="00AF4726"/>
    <w:rsid w:val="00AF5CD8"/>
    <w:rsid w:val="00AF6ADF"/>
    <w:rsid w:val="00AF7FE7"/>
    <w:rsid w:val="00B06F45"/>
    <w:rsid w:val="00B079BF"/>
    <w:rsid w:val="00B14E7C"/>
    <w:rsid w:val="00B16961"/>
    <w:rsid w:val="00B21EB5"/>
    <w:rsid w:val="00B23C8F"/>
    <w:rsid w:val="00B33CB9"/>
    <w:rsid w:val="00B454F3"/>
    <w:rsid w:val="00B52806"/>
    <w:rsid w:val="00B52BBF"/>
    <w:rsid w:val="00B54893"/>
    <w:rsid w:val="00B64954"/>
    <w:rsid w:val="00B73AC4"/>
    <w:rsid w:val="00B80923"/>
    <w:rsid w:val="00B96DDA"/>
    <w:rsid w:val="00BA2442"/>
    <w:rsid w:val="00BA7D23"/>
    <w:rsid w:val="00BB64C5"/>
    <w:rsid w:val="00BC01C9"/>
    <w:rsid w:val="00BC1A80"/>
    <w:rsid w:val="00BD0080"/>
    <w:rsid w:val="00BD385C"/>
    <w:rsid w:val="00BE1111"/>
    <w:rsid w:val="00BE1AD9"/>
    <w:rsid w:val="00BE3EDC"/>
    <w:rsid w:val="00BE465F"/>
    <w:rsid w:val="00BE75C0"/>
    <w:rsid w:val="00BF3B1A"/>
    <w:rsid w:val="00C03486"/>
    <w:rsid w:val="00C0593C"/>
    <w:rsid w:val="00C20AAC"/>
    <w:rsid w:val="00C21718"/>
    <w:rsid w:val="00C23549"/>
    <w:rsid w:val="00C43C06"/>
    <w:rsid w:val="00C513CA"/>
    <w:rsid w:val="00C5678D"/>
    <w:rsid w:val="00C60E53"/>
    <w:rsid w:val="00C613F8"/>
    <w:rsid w:val="00C61E39"/>
    <w:rsid w:val="00C70F72"/>
    <w:rsid w:val="00C7248F"/>
    <w:rsid w:val="00C7429A"/>
    <w:rsid w:val="00C76CE4"/>
    <w:rsid w:val="00C76FE9"/>
    <w:rsid w:val="00C82862"/>
    <w:rsid w:val="00C83C9E"/>
    <w:rsid w:val="00C97502"/>
    <w:rsid w:val="00CA4A20"/>
    <w:rsid w:val="00CB5D04"/>
    <w:rsid w:val="00CB7C1C"/>
    <w:rsid w:val="00CC017E"/>
    <w:rsid w:val="00CC558B"/>
    <w:rsid w:val="00CD1C81"/>
    <w:rsid w:val="00CD5087"/>
    <w:rsid w:val="00D068CB"/>
    <w:rsid w:val="00D33187"/>
    <w:rsid w:val="00D463FB"/>
    <w:rsid w:val="00D47651"/>
    <w:rsid w:val="00D548CC"/>
    <w:rsid w:val="00D54CD7"/>
    <w:rsid w:val="00D57CE2"/>
    <w:rsid w:val="00D62027"/>
    <w:rsid w:val="00D645EB"/>
    <w:rsid w:val="00D65919"/>
    <w:rsid w:val="00D71E52"/>
    <w:rsid w:val="00D72586"/>
    <w:rsid w:val="00D73046"/>
    <w:rsid w:val="00D76423"/>
    <w:rsid w:val="00D76BB4"/>
    <w:rsid w:val="00D77916"/>
    <w:rsid w:val="00D80B4F"/>
    <w:rsid w:val="00D81515"/>
    <w:rsid w:val="00D82CA2"/>
    <w:rsid w:val="00D833C6"/>
    <w:rsid w:val="00D85748"/>
    <w:rsid w:val="00D95966"/>
    <w:rsid w:val="00D95A14"/>
    <w:rsid w:val="00D95F9E"/>
    <w:rsid w:val="00DA48F5"/>
    <w:rsid w:val="00DB625F"/>
    <w:rsid w:val="00DC5902"/>
    <w:rsid w:val="00DE2174"/>
    <w:rsid w:val="00DE41F9"/>
    <w:rsid w:val="00DF5E11"/>
    <w:rsid w:val="00E00436"/>
    <w:rsid w:val="00E03B56"/>
    <w:rsid w:val="00E0413C"/>
    <w:rsid w:val="00E070EC"/>
    <w:rsid w:val="00E21163"/>
    <w:rsid w:val="00E23994"/>
    <w:rsid w:val="00E2705A"/>
    <w:rsid w:val="00E327C8"/>
    <w:rsid w:val="00E42BB8"/>
    <w:rsid w:val="00E46979"/>
    <w:rsid w:val="00E46BF4"/>
    <w:rsid w:val="00E51B87"/>
    <w:rsid w:val="00E52FDF"/>
    <w:rsid w:val="00E56A1E"/>
    <w:rsid w:val="00E61F8E"/>
    <w:rsid w:val="00E63E9B"/>
    <w:rsid w:val="00E659E8"/>
    <w:rsid w:val="00E6784F"/>
    <w:rsid w:val="00E67D9A"/>
    <w:rsid w:val="00E70DAB"/>
    <w:rsid w:val="00E749F5"/>
    <w:rsid w:val="00E76606"/>
    <w:rsid w:val="00E83CF6"/>
    <w:rsid w:val="00E84CF4"/>
    <w:rsid w:val="00E921D6"/>
    <w:rsid w:val="00EA3076"/>
    <w:rsid w:val="00EA5216"/>
    <w:rsid w:val="00EB1261"/>
    <w:rsid w:val="00EB2D1D"/>
    <w:rsid w:val="00EB502E"/>
    <w:rsid w:val="00EB53B8"/>
    <w:rsid w:val="00EC15D4"/>
    <w:rsid w:val="00EC6E3B"/>
    <w:rsid w:val="00EC7E8B"/>
    <w:rsid w:val="00ED740F"/>
    <w:rsid w:val="00ED7652"/>
    <w:rsid w:val="00EF3CD6"/>
    <w:rsid w:val="00EF411B"/>
    <w:rsid w:val="00EF5976"/>
    <w:rsid w:val="00F100C5"/>
    <w:rsid w:val="00F14471"/>
    <w:rsid w:val="00F20593"/>
    <w:rsid w:val="00F206B4"/>
    <w:rsid w:val="00F22CAC"/>
    <w:rsid w:val="00F30A41"/>
    <w:rsid w:val="00F36394"/>
    <w:rsid w:val="00F44EBF"/>
    <w:rsid w:val="00F60A91"/>
    <w:rsid w:val="00F65147"/>
    <w:rsid w:val="00F7562C"/>
    <w:rsid w:val="00F8124B"/>
    <w:rsid w:val="00F81438"/>
    <w:rsid w:val="00F8235B"/>
    <w:rsid w:val="00F826D0"/>
    <w:rsid w:val="00F853CC"/>
    <w:rsid w:val="00F86838"/>
    <w:rsid w:val="00F90922"/>
    <w:rsid w:val="00F95472"/>
    <w:rsid w:val="00FA054A"/>
    <w:rsid w:val="00FA0DF8"/>
    <w:rsid w:val="00FA5148"/>
    <w:rsid w:val="00FB2540"/>
    <w:rsid w:val="00FB5089"/>
    <w:rsid w:val="00FB5D7D"/>
    <w:rsid w:val="00FD6736"/>
    <w:rsid w:val="00FE7311"/>
    <w:rsid w:val="00FF0295"/>
    <w:rsid w:val="00FF17E7"/>
    <w:rsid w:val="00FF34DC"/>
    <w:rsid w:val="00FF3961"/>
    <w:rsid w:val="00FF3FCD"/>
    <w:rsid w:val="00FF72F0"/>
    <w:rsid w:val="00FF7BED"/>
    <w:rsid w:val="088C967A"/>
    <w:rsid w:val="1F44FB90"/>
    <w:rsid w:val="2586607F"/>
    <w:rsid w:val="2A7D38EF"/>
    <w:rsid w:val="3FCFDC64"/>
    <w:rsid w:val="570AFB3E"/>
    <w:rsid w:val="5B1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0FCD088D-2BAB-47EF-A619-A2AEF6A3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375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subject/>
  <dc:creator>Fuentez, Pete</dc:creator>
  <cp:keywords/>
  <dc:description/>
  <cp:lastModifiedBy>Fuentez, Pete</cp:lastModifiedBy>
  <cp:revision>5</cp:revision>
  <cp:lastPrinted>2009-02-11T13:43:00Z</cp:lastPrinted>
  <dcterms:created xsi:type="dcterms:W3CDTF">2024-10-24T20:55:00Z</dcterms:created>
  <dcterms:modified xsi:type="dcterms:W3CDTF">2024-10-25T05:46:00Z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cad4622b71845287a3e24977d975f6a96eefb34a232ff59087d9dc75208e484a</vt:lpwstr>
  </property>
</Properties>
</file>