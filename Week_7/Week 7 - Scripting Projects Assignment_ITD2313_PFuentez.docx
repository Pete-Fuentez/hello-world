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8"/>
        <w:gridCol w:w="7218"/>
      </w:tblGrid>
      <w:tr w:rsidR="00272DDC" w:rsidRPr="00046DF6" w14:paraId="18B513B4" w14:textId="77777777" w:rsidTr="1F44FB90">
        <w:trPr>
          <w:trHeight w:val="360"/>
        </w:trPr>
        <w:tc>
          <w:tcPr>
            <w:tcW w:w="2358" w:type="dxa"/>
          </w:tcPr>
          <w:p w14:paraId="2BAD0C7B" w14:textId="77777777" w:rsidR="00272DDC" w:rsidRPr="00046DF6" w:rsidRDefault="00272DDC" w:rsidP="007F5540">
            <w:pPr>
              <w:keepNext/>
              <w:keepLines/>
            </w:pPr>
            <w:r w:rsidRPr="00046DF6">
              <w:t>Course Name</w:t>
            </w:r>
          </w:p>
        </w:tc>
        <w:tc>
          <w:tcPr>
            <w:tcW w:w="7218" w:type="dxa"/>
          </w:tcPr>
          <w:p w14:paraId="28C495D7" w14:textId="54663248" w:rsidR="00272DDC" w:rsidRPr="00046DF6" w:rsidRDefault="00272DDC" w:rsidP="00D76BB4">
            <w:pPr>
              <w:keepNext/>
              <w:keepLines/>
            </w:pPr>
            <w:r w:rsidRPr="00046DF6">
              <w:t xml:space="preserve">ITD </w:t>
            </w:r>
            <w:r w:rsidR="009D0FF5" w:rsidRPr="00046DF6">
              <w:t>2313</w:t>
            </w:r>
            <w:r w:rsidRPr="00046DF6">
              <w:t xml:space="preserve"> – </w:t>
            </w:r>
            <w:r w:rsidR="009D0FF5" w:rsidRPr="00046DF6">
              <w:t>Script</w:t>
            </w:r>
            <w:r w:rsidR="00103B2E" w:rsidRPr="00046DF6">
              <w:t xml:space="preserve"> Programming</w:t>
            </w:r>
          </w:p>
        </w:tc>
      </w:tr>
      <w:tr w:rsidR="00272DDC" w:rsidRPr="00046DF6" w14:paraId="57ABA5C6" w14:textId="77777777" w:rsidTr="1F44FB90">
        <w:trPr>
          <w:trHeight w:val="360"/>
        </w:trPr>
        <w:tc>
          <w:tcPr>
            <w:tcW w:w="2358" w:type="dxa"/>
          </w:tcPr>
          <w:p w14:paraId="75C19583" w14:textId="77777777" w:rsidR="00272DDC" w:rsidRPr="00046DF6" w:rsidRDefault="00272DDC" w:rsidP="007F5540">
            <w:pPr>
              <w:keepNext/>
              <w:keepLines/>
            </w:pPr>
            <w:r w:rsidRPr="00046DF6">
              <w:t>Instructor</w:t>
            </w:r>
          </w:p>
        </w:tc>
        <w:tc>
          <w:tcPr>
            <w:tcW w:w="7218" w:type="dxa"/>
          </w:tcPr>
          <w:p w14:paraId="1E91BA7A" w14:textId="1840D984" w:rsidR="00272DDC" w:rsidRPr="00046DF6" w:rsidRDefault="2586607F" w:rsidP="007F5540">
            <w:pPr>
              <w:keepNext/>
              <w:keepLines/>
            </w:pPr>
            <w:r w:rsidRPr="00046DF6">
              <w:t>Rene Hurst</w:t>
            </w:r>
          </w:p>
        </w:tc>
      </w:tr>
      <w:tr w:rsidR="00272DDC" w:rsidRPr="00046DF6" w14:paraId="21D6A18C" w14:textId="77777777" w:rsidTr="1F44FB90">
        <w:trPr>
          <w:trHeight w:val="360"/>
        </w:trPr>
        <w:tc>
          <w:tcPr>
            <w:tcW w:w="2358" w:type="dxa"/>
          </w:tcPr>
          <w:p w14:paraId="6F037365" w14:textId="77777777" w:rsidR="00272DDC" w:rsidRPr="00046DF6" w:rsidRDefault="00272DDC" w:rsidP="007F5540">
            <w:pPr>
              <w:keepNext/>
              <w:keepLines/>
            </w:pPr>
            <w:r w:rsidRPr="00046DF6">
              <w:t>Student Name</w:t>
            </w:r>
          </w:p>
        </w:tc>
        <w:tc>
          <w:tcPr>
            <w:tcW w:w="7218" w:type="dxa"/>
          </w:tcPr>
          <w:p w14:paraId="726EDB0E" w14:textId="5EFDEA7D" w:rsidR="00272DDC" w:rsidRPr="00046DF6" w:rsidRDefault="5B155D9C" w:rsidP="570AFB3E">
            <w:pPr>
              <w:keepNext/>
              <w:keepLines/>
              <w:spacing w:line="259" w:lineRule="auto"/>
            </w:pPr>
            <w:r w:rsidRPr="00046DF6">
              <w:t>Pete Fuentez</w:t>
            </w:r>
          </w:p>
        </w:tc>
      </w:tr>
      <w:tr w:rsidR="00272DDC" w:rsidRPr="00046DF6" w14:paraId="25488CB0" w14:textId="77777777" w:rsidTr="1F44FB90">
        <w:trPr>
          <w:trHeight w:val="360"/>
        </w:trPr>
        <w:tc>
          <w:tcPr>
            <w:tcW w:w="2358" w:type="dxa"/>
          </w:tcPr>
          <w:p w14:paraId="42003C45" w14:textId="77777777" w:rsidR="00272DDC" w:rsidRPr="00046DF6" w:rsidRDefault="00272DDC" w:rsidP="007F5540">
            <w:pPr>
              <w:keepNext/>
              <w:keepLines/>
            </w:pPr>
            <w:r w:rsidRPr="00046DF6">
              <w:t>Due date</w:t>
            </w:r>
          </w:p>
        </w:tc>
        <w:tc>
          <w:tcPr>
            <w:tcW w:w="7218" w:type="dxa"/>
          </w:tcPr>
          <w:p w14:paraId="1E14F6B0" w14:textId="20E5608A" w:rsidR="00272DDC" w:rsidRPr="00046DF6" w:rsidRDefault="00DE41F9" w:rsidP="007F5540">
            <w:pPr>
              <w:keepNext/>
              <w:keepLines/>
            </w:pPr>
            <w:r w:rsidRPr="00046DF6">
              <w:t xml:space="preserve">Oct </w:t>
            </w:r>
            <w:r w:rsidR="00222DAF" w:rsidRPr="00046DF6">
              <w:t>20</w:t>
            </w:r>
            <w:r w:rsidR="3FCFDC64" w:rsidRPr="00046DF6">
              <w:t xml:space="preserve"> by </w:t>
            </w:r>
            <w:r w:rsidR="009A795B" w:rsidRPr="00046DF6">
              <w:t>11:59 pm</w:t>
            </w:r>
          </w:p>
        </w:tc>
      </w:tr>
      <w:tr w:rsidR="00272DDC" w:rsidRPr="00046DF6" w14:paraId="4C124C8D" w14:textId="77777777" w:rsidTr="1F44FB90">
        <w:trPr>
          <w:trHeight w:val="360"/>
        </w:trPr>
        <w:tc>
          <w:tcPr>
            <w:tcW w:w="2358" w:type="dxa"/>
          </w:tcPr>
          <w:p w14:paraId="6B4A121A" w14:textId="77777777" w:rsidR="00272DDC" w:rsidRPr="00046DF6" w:rsidRDefault="00272DDC" w:rsidP="007F5540">
            <w:pPr>
              <w:keepNext/>
              <w:keepLines/>
            </w:pPr>
            <w:r w:rsidRPr="00046DF6">
              <w:t>Grade</w:t>
            </w:r>
          </w:p>
        </w:tc>
        <w:tc>
          <w:tcPr>
            <w:tcW w:w="7218" w:type="dxa"/>
          </w:tcPr>
          <w:p w14:paraId="13A56B4E" w14:textId="3ED7ABFA" w:rsidR="00272DDC" w:rsidRPr="00046DF6" w:rsidRDefault="00103B2E" w:rsidP="007F5540">
            <w:pPr>
              <w:keepNext/>
              <w:keepLines/>
            </w:pPr>
            <w:r w:rsidRPr="00046DF6">
              <w:t xml:space="preserve">Put </w:t>
            </w:r>
            <w:r w:rsidR="00272DDC" w:rsidRPr="00046DF6">
              <w:t>grade earned here</w:t>
            </w:r>
          </w:p>
        </w:tc>
      </w:tr>
      <w:tr w:rsidR="00272DDC" w:rsidRPr="00046DF6" w14:paraId="14EBC41A" w14:textId="77777777" w:rsidTr="1F44FB90">
        <w:trPr>
          <w:trHeight w:val="360"/>
        </w:trPr>
        <w:tc>
          <w:tcPr>
            <w:tcW w:w="2358" w:type="dxa"/>
          </w:tcPr>
          <w:p w14:paraId="750FA66B" w14:textId="77777777" w:rsidR="00272DDC" w:rsidRPr="00046DF6" w:rsidRDefault="00272DDC" w:rsidP="007F5540">
            <w:pPr>
              <w:keepNext/>
              <w:keepLines/>
            </w:pPr>
            <w:r w:rsidRPr="00046DF6">
              <w:t>Grading Comments</w:t>
            </w:r>
          </w:p>
        </w:tc>
        <w:tc>
          <w:tcPr>
            <w:tcW w:w="7218" w:type="dxa"/>
          </w:tcPr>
          <w:p w14:paraId="747057F8" w14:textId="6D7BBB91" w:rsidR="00272DDC" w:rsidRPr="00046DF6" w:rsidRDefault="00103B2E" w:rsidP="007F5540">
            <w:pPr>
              <w:keepNext/>
              <w:keepLines/>
            </w:pPr>
            <w:r w:rsidRPr="00046DF6">
              <w:t xml:space="preserve">Put </w:t>
            </w:r>
            <w:r w:rsidR="00272DDC" w:rsidRPr="00046DF6">
              <w:t>instructor comments here</w:t>
            </w:r>
          </w:p>
        </w:tc>
      </w:tr>
    </w:tbl>
    <w:p w14:paraId="33CEC86D" w14:textId="77777777" w:rsidR="00740074" w:rsidRPr="00046DF6" w:rsidRDefault="00740074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189990A1" w14:textId="7F666B4C" w:rsidR="00634B1E" w:rsidRPr="00532B19" w:rsidRDefault="00532B19" w:rsidP="00532B19">
      <w:pPr>
        <w:pStyle w:val="Header"/>
        <w:keepNext/>
        <w:keepLines/>
        <w:spacing w:line="480" w:lineRule="auto"/>
        <w:jc w:val="center"/>
        <w:rPr>
          <w:b/>
          <w:bCs/>
        </w:rPr>
      </w:pPr>
      <w:r w:rsidRPr="00532B19">
        <w:rPr>
          <w:b/>
          <w:bCs/>
        </w:rPr>
        <w:t>Week 7 - Scripting Projects Assignment</w:t>
      </w:r>
    </w:p>
    <w:p w14:paraId="45500F4C" w14:textId="326BD97A" w:rsidR="00532B19" w:rsidRDefault="00532B19" w:rsidP="00532B19">
      <w:pPr>
        <w:pStyle w:val="Header"/>
        <w:keepNext/>
        <w:keepLines/>
        <w:spacing w:line="480" w:lineRule="auto"/>
      </w:pPr>
      <w:r w:rsidRPr="00F14471">
        <w:rPr>
          <w:b/>
          <w:bCs/>
        </w:rPr>
        <w:t>Project # 1</w:t>
      </w:r>
      <w:r w:rsidR="002B23FB" w:rsidRPr="002B23FB">
        <w:drawing>
          <wp:inline distT="0" distB="0" distL="0" distR="0" wp14:anchorId="6E82DE95" wp14:editId="24ABCABB">
            <wp:extent cx="5943600" cy="3611880"/>
            <wp:effectExtent l="0" t="0" r="0" b="7620"/>
            <wp:docPr id="2540273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02732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E801B" w14:textId="77777777" w:rsidR="004A0A8F" w:rsidRPr="00532B19" w:rsidRDefault="004A0A8F" w:rsidP="00532B19">
      <w:pPr>
        <w:pStyle w:val="Header"/>
        <w:keepNext/>
        <w:keepLines/>
        <w:spacing w:line="480" w:lineRule="auto"/>
      </w:pPr>
    </w:p>
    <w:p w14:paraId="1BB9E375" w14:textId="6FB2893E" w:rsidR="00532B19" w:rsidRPr="00532B19" w:rsidRDefault="00532B19" w:rsidP="00532B19">
      <w:pPr>
        <w:pStyle w:val="Header"/>
        <w:keepNext/>
        <w:keepLines/>
        <w:spacing w:line="480" w:lineRule="auto"/>
      </w:pPr>
      <w:r w:rsidRPr="00F14471">
        <w:rPr>
          <w:b/>
          <w:bCs/>
        </w:rPr>
        <w:lastRenderedPageBreak/>
        <w:t>Project # 2</w:t>
      </w:r>
      <w:r w:rsidR="00F14471" w:rsidRPr="00F14471">
        <w:drawing>
          <wp:inline distT="0" distB="0" distL="0" distR="0" wp14:anchorId="2F481379" wp14:editId="0CB97C0B">
            <wp:extent cx="6309360" cy="3562985"/>
            <wp:effectExtent l="0" t="0" r="0" b="0"/>
            <wp:docPr id="30487004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870049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6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7DD97" w14:textId="77777777" w:rsidR="00532B19" w:rsidRPr="00532B19" w:rsidRDefault="00532B19" w:rsidP="00532B19">
      <w:pPr>
        <w:pStyle w:val="Header"/>
        <w:keepNext/>
        <w:keepLines/>
        <w:spacing w:line="480" w:lineRule="auto"/>
      </w:pPr>
    </w:p>
    <w:sectPr w:rsidR="00532B19" w:rsidRPr="00532B19" w:rsidSect="00001CD4">
      <w:footerReference w:type="even" r:id="rId10"/>
      <w:footerReference w:type="default" r:id="rId11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39A5059" w14:textId="77777777" w:rsidR="00633DEE" w:rsidRDefault="00633DEE">
      <w:r>
        <w:separator/>
      </w:r>
    </w:p>
  </w:endnote>
  <w:endnote w:type="continuationSeparator" w:id="0">
    <w:p w14:paraId="400DC471" w14:textId="77777777" w:rsidR="00633DEE" w:rsidRDefault="00633DEE">
      <w:r>
        <w:continuationSeparator/>
      </w:r>
    </w:p>
  </w:endnote>
  <w:endnote w:type="continuationNotice" w:id="1">
    <w:p w14:paraId="137DEE1F" w14:textId="77777777" w:rsidR="00633DEE" w:rsidRDefault="00633DE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yriad-Condensed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FB10DA" w14:textId="348A4F20" w:rsidR="00AE49AB" w:rsidRDefault="00AE49A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957941">
      <w:rPr>
        <w:rStyle w:val="PageNumber"/>
        <w:noProof/>
      </w:rPr>
      <w:t>1</w:t>
    </w:r>
    <w:r>
      <w:rPr>
        <w:rStyle w:val="PageNumber"/>
      </w:rPr>
      <w:fldChar w:fldCharType="end"/>
    </w:r>
  </w:p>
  <w:p w14:paraId="0BC241A2" w14:textId="77777777" w:rsidR="00AE49AB" w:rsidRDefault="00AE49A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37152031"/>
      <w:docPartObj>
        <w:docPartGallery w:val="Page Numbers (Bottom of Page)"/>
        <w:docPartUnique/>
      </w:docPartObj>
    </w:sdtPr>
    <w:sdtContent>
      <w:sdt>
        <w:sdtPr>
          <w:id w:val="98381352"/>
          <w:docPartObj>
            <w:docPartGallery w:val="Page Numbers (Top of Page)"/>
            <w:docPartUnique/>
          </w:docPartObj>
        </w:sdtPr>
        <w:sdtContent>
          <w:p w14:paraId="17AAD443" w14:textId="58E50569" w:rsidR="00AE49AB" w:rsidRPr="00103B2E" w:rsidRDefault="00EA5216" w:rsidP="000E72D1">
            <w:pPr>
              <w:pStyle w:val="Footer"/>
              <w:rPr>
                <w:sz w:val="20"/>
                <w:szCs w:val="20"/>
              </w:rPr>
            </w:pPr>
            <w:r>
              <w:t>ITD</w:t>
            </w:r>
            <w:r w:rsidR="006C312A">
              <w:t xml:space="preserve"> </w:t>
            </w:r>
            <w:r w:rsidR="009D0FF5">
              <w:t>2313</w:t>
            </w:r>
            <w:r w:rsidR="00AE49AB">
              <w:rPr>
                <w:sz w:val="20"/>
                <w:szCs w:val="20"/>
              </w:rPr>
              <w:tab/>
            </w:r>
            <w:r w:rsidR="00DA48F5">
              <w:rPr>
                <w:sz w:val="20"/>
                <w:szCs w:val="20"/>
              </w:rPr>
              <w:t>&gt;</w:t>
            </w:r>
            <w:r w:rsidR="001212C7">
              <w:rPr>
                <w:sz w:val="20"/>
                <w:szCs w:val="20"/>
              </w:rPr>
              <w:t xml:space="preserve"> </w:t>
            </w:r>
            <w:r w:rsidR="00D72586" w:rsidRPr="00D72586">
              <w:rPr>
                <w:sz w:val="20"/>
                <w:szCs w:val="20"/>
              </w:rPr>
              <w:fldChar w:fldCharType="begin"/>
            </w:r>
            <w:r w:rsidR="00D72586" w:rsidRPr="00D72586">
              <w:rPr>
                <w:sz w:val="20"/>
                <w:szCs w:val="20"/>
              </w:rPr>
              <w:instrText xml:space="preserve"> PAGE   \* MERGEFORMAT </w:instrText>
            </w:r>
            <w:r w:rsidR="00D72586" w:rsidRPr="00D72586">
              <w:rPr>
                <w:sz w:val="20"/>
                <w:szCs w:val="20"/>
              </w:rPr>
              <w:fldChar w:fldCharType="separate"/>
            </w:r>
            <w:r w:rsidR="001212C7">
              <w:rPr>
                <w:noProof/>
                <w:sz w:val="20"/>
                <w:szCs w:val="20"/>
              </w:rPr>
              <w:t>1</w:t>
            </w:r>
            <w:r w:rsidR="00D72586" w:rsidRPr="00D72586">
              <w:rPr>
                <w:noProof/>
                <w:sz w:val="20"/>
                <w:szCs w:val="20"/>
              </w:rPr>
              <w:fldChar w:fldCharType="end"/>
            </w:r>
            <w:r w:rsidR="001212C7">
              <w:rPr>
                <w:noProof/>
                <w:sz w:val="20"/>
                <w:szCs w:val="20"/>
              </w:rPr>
              <w:t xml:space="preserve"> </w:t>
            </w:r>
            <w:r w:rsidR="00DA48F5">
              <w:rPr>
                <w:noProof/>
                <w:sz w:val="20"/>
                <w:szCs w:val="20"/>
              </w:rPr>
              <w:t>&lt;</w:t>
            </w:r>
            <w:r w:rsidR="00AE49AB">
              <w:rPr>
                <w:sz w:val="20"/>
                <w:szCs w:val="20"/>
              </w:rPr>
              <w:tab/>
            </w:r>
            <w:r w:rsidR="00D72586">
              <w:rPr>
                <w:sz w:val="20"/>
                <w:szCs w:val="20"/>
              </w:rPr>
              <w:t xml:space="preserve">Academic Year </w:t>
            </w:r>
            <w:r w:rsidR="00151731">
              <w:rPr>
                <w:sz w:val="20"/>
                <w:szCs w:val="20"/>
              </w:rPr>
              <w:t>2023-2024</w:t>
            </w:r>
          </w:p>
        </w:sdtContent>
      </w:sdt>
    </w:sdtContent>
  </w:sdt>
  <w:p w14:paraId="0F9DC843" w14:textId="77777777" w:rsidR="00AE49AB" w:rsidRPr="00941692" w:rsidRDefault="00AE49AB" w:rsidP="000E72D1">
    <w:pPr>
      <w:pStyle w:val="Footer"/>
      <w:ind w:right="360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4B0596E" w14:textId="77777777" w:rsidR="00633DEE" w:rsidRDefault="00633DEE">
      <w:r>
        <w:separator/>
      </w:r>
    </w:p>
  </w:footnote>
  <w:footnote w:type="continuationSeparator" w:id="0">
    <w:p w14:paraId="3257FD4A" w14:textId="77777777" w:rsidR="00633DEE" w:rsidRDefault="00633DEE">
      <w:r>
        <w:continuationSeparator/>
      </w:r>
    </w:p>
  </w:footnote>
  <w:footnote w:type="continuationNotice" w:id="1">
    <w:p w14:paraId="3F3FAC8E" w14:textId="77777777" w:rsidR="00633DEE" w:rsidRDefault="00633DEE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7ACE96D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A4ACC9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7BBC62C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674510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08FE77E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41C287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C7E210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E7E3C4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BB09FE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36CC4E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1"/>
    <w:multiLevelType w:val="multilevel"/>
    <w:tmpl w:val="00000001"/>
    <w:name w:val="Outlin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1" w15:restartNumberingAfterBreak="0">
    <w:nsid w:val="00000009"/>
    <w:multiLevelType w:val="singleLevel"/>
    <w:tmpl w:val="00000009"/>
    <w:name w:val="WW8Num9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12" w15:restartNumberingAfterBreak="0">
    <w:nsid w:val="00000019"/>
    <w:multiLevelType w:val="singleLevel"/>
    <w:tmpl w:val="14B26C46"/>
    <w:name w:val="WW8Num25"/>
    <w:lvl w:ilvl="0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</w:abstractNum>
  <w:abstractNum w:abstractNumId="13" w15:restartNumberingAfterBreak="0">
    <w:nsid w:val="03CC58C7"/>
    <w:multiLevelType w:val="multilevel"/>
    <w:tmpl w:val="02780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FB24BA3"/>
    <w:multiLevelType w:val="multilevel"/>
    <w:tmpl w:val="EB32A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3A12C73"/>
    <w:multiLevelType w:val="multilevel"/>
    <w:tmpl w:val="F0D25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5CE4515"/>
    <w:multiLevelType w:val="multilevel"/>
    <w:tmpl w:val="EA5A1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40D4D22"/>
    <w:multiLevelType w:val="multilevel"/>
    <w:tmpl w:val="ADDC5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68F6FD3"/>
    <w:multiLevelType w:val="multilevel"/>
    <w:tmpl w:val="6298F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7FC22D8"/>
    <w:multiLevelType w:val="multilevel"/>
    <w:tmpl w:val="E7A68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D7B0FAA"/>
    <w:multiLevelType w:val="multilevel"/>
    <w:tmpl w:val="3CD4F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A7C60FC"/>
    <w:multiLevelType w:val="multilevel"/>
    <w:tmpl w:val="F35E1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4070B4A"/>
    <w:multiLevelType w:val="multilevel"/>
    <w:tmpl w:val="9BB28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9574931"/>
    <w:multiLevelType w:val="multilevel"/>
    <w:tmpl w:val="212CF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4A0407B"/>
    <w:multiLevelType w:val="multilevel"/>
    <w:tmpl w:val="FF18D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37A1978"/>
    <w:multiLevelType w:val="multilevel"/>
    <w:tmpl w:val="89642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F1555FF"/>
    <w:multiLevelType w:val="multilevel"/>
    <w:tmpl w:val="A1B8B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2422E7E"/>
    <w:multiLevelType w:val="multilevel"/>
    <w:tmpl w:val="A644F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4885E1C"/>
    <w:multiLevelType w:val="multilevel"/>
    <w:tmpl w:val="2B20B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57C54CC"/>
    <w:multiLevelType w:val="multilevel"/>
    <w:tmpl w:val="BA5E3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7BC3D63"/>
    <w:multiLevelType w:val="multilevel"/>
    <w:tmpl w:val="5D9ED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C0360BA"/>
    <w:multiLevelType w:val="multilevel"/>
    <w:tmpl w:val="1F9E3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5720513">
    <w:abstractNumId w:val="9"/>
  </w:num>
  <w:num w:numId="2" w16cid:durableId="1741711597">
    <w:abstractNumId w:val="7"/>
  </w:num>
  <w:num w:numId="3" w16cid:durableId="827938907">
    <w:abstractNumId w:val="6"/>
  </w:num>
  <w:num w:numId="4" w16cid:durableId="1261179061">
    <w:abstractNumId w:val="5"/>
  </w:num>
  <w:num w:numId="5" w16cid:durableId="1397436867">
    <w:abstractNumId w:val="4"/>
  </w:num>
  <w:num w:numId="6" w16cid:durableId="257179981">
    <w:abstractNumId w:val="8"/>
  </w:num>
  <w:num w:numId="7" w16cid:durableId="1565330376">
    <w:abstractNumId w:val="3"/>
  </w:num>
  <w:num w:numId="8" w16cid:durableId="1429231858">
    <w:abstractNumId w:val="2"/>
  </w:num>
  <w:num w:numId="9" w16cid:durableId="1548369115">
    <w:abstractNumId w:val="1"/>
  </w:num>
  <w:num w:numId="10" w16cid:durableId="541480309">
    <w:abstractNumId w:val="0"/>
  </w:num>
  <w:num w:numId="11" w16cid:durableId="1813018735">
    <w:abstractNumId w:val="28"/>
  </w:num>
  <w:num w:numId="12" w16cid:durableId="2114937647">
    <w:abstractNumId w:val="15"/>
  </w:num>
  <w:num w:numId="13" w16cid:durableId="1050760603">
    <w:abstractNumId w:val="24"/>
  </w:num>
  <w:num w:numId="14" w16cid:durableId="180702553">
    <w:abstractNumId w:val="25"/>
  </w:num>
  <w:num w:numId="15" w16cid:durableId="1449617559">
    <w:abstractNumId w:val="16"/>
  </w:num>
  <w:num w:numId="16" w16cid:durableId="105316901">
    <w:abstractNumId w:val="22"/>
  </w:num>
  <w:num w:numId="17" w16cid:durableId="977150285">
    <w:abstractNumId w:val="26"/>
  </w:num>
  <w:num w:numId="18" w16cid:durableId="1699041218">
    <w:abstractNumId w:val="21"/>
  </w:num>
  <w:num w:numId="19" w16cid:durableId="903756583">
    <w:abstractNumId w:val="14"/>
  </w:num>
  <w:num w:numId="20" w16cid:durableId="1731071703">
    <w:abstractNumId w:val="29"/>
  </w:num>
  <w:num w:numId="21" w16cid:durableId="936213546">
    <w:abstractNumId w:val="30"/>
  </w:num>
  <w:num w:numId="22" w16cid:durableId="846748794">
    <w:abstractNumId w:val="20"/>
  </w:num>
  <w:num w:numId="23" w16cid:durableId="547492734">
    <w:abstractNumId w:val="13"/>
  </w:num>
  <w:num w:numId="24" w16cid:durableId="132213044">
    <w:abstractNumId w:val="31"/>
  </w:num>
  <w:num w:numId="25" w16cid:durableId="2137412167">
    <w:abstractNumId w:val="23"/>
  </w:num>
  <w:num w:numId="26" w16cid:durableId="1681468896">
    <w:abstractNumId w:val="19"/>
  </w:num>
  <w:num w:numId="27" w16cid:durableId="1591159807">
    <w:abstractNumId w:val="17"/>
  </w:num>
  <w:num w:numId="28" w16cid:durableId="2076389705">
    <w:abstractNumId w:val="18"/>
  </w:num>
  <w:num w:numId="29" w16cid:durableId="234242632">
    <w:abstractNumId w:val="27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57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00407DD0-123E-4245-A872-AF46AAC021A1}"/>
    <w:docVar w:name="dgnword-eventsink" w:val="115686368"/>
  </w:docVars>
  <w:rsids>
    <w:rsidRoot w:val="003F5DDE"/>
    <w:rsid w:val="00001932"/>
    <w:rsid w:val="00001CD4"/>
    <w:rsid w:val="000052DD"/>
    <w:rsid w:val="00005928"/>
    <w:rsid w:val="000105BF"/>
    <w:rsid w:val="000234D2"/>
    <w:rsid w:val="00026CCD"/>
    <w:rsid w:val="0003700C"/>
    <w:rsid w:val="0004328B"/>
    <w:rsid w:val="00045424"/>
    <w:rsid w:val="00046DF6"/>
    <w:rsid w:val="000520CB"/>
    <w:rsid w:val="00062362"/>
    <w:rsid w:val="000643E3"/>
    <w:rsid w:val="00070419"/>
    <w:rsid w:val="00070824"/>
    <w:rsid w:val="00083B2D"/>
    <w:rsid w:val="00083BFE"/>
    <w:rsid w:val="000A0C86"/>
    <w:rsid w:val="000A14BA"/>
    <w:rsid w:val="000A6E6C"/>
    <w:rsid w:val="000B0C35"/>
    <w:rsid w:val="000D364E"/>
    <w:rsid w:val="000D587F"/>
    <w:rsid w:val="000E236D"/>
    <w:rsid w:val="000E24E9"/>
    <w:rsid w:val="000E2C02"/>
    <w:rsid w:val="000E72D1"/>
    <w:rsid w:val="000F48DE"/>
    <w:rsid w:val="000F54FE"/>
    <w:rsid w:val="000F6B06"/>
    <w:rsid w:val="00102041"/>
    <w:rsid w:val="00103B2E"/>
    <w:rsid w:val="0011297F"/>
    <w:rsid w:val="0011351B"/>
    <w:rsid w:val="001212C7"/>
    <w:rsid w:val="001313D4"/>
    <w:rsid w:val="00132B06"/>
    <w:rsid w:val="00136515"/>
    <w:rsid w:val="00145CC7"/>
    <w:rsid w:val="00151731"/>
    <w:rsid w:val="00156EB9"/>
    <w:rsid w:val="001637B6"/>
    <w:rsid w:val="00163A94"/>
    <w:rsid w:val="00171A0C"/>
    <w:rsid w:val="00175B49"/>
    <w:rsid w:val="001851A1"/>
    <w:rsid w:val="00190EAF"/>
    <w:rsid w:val="00195216"/>
    <w:rsid w:val="001A0EC2"/>
    <w:rsid w:val="001A0F62"/>
    <w:rsid w:val="001B1A55"/>
    <w:rsid w:val="001B2094"/>
    <w:rsid w:val="001C1BB2"/>
    <w:rsid w:val="001C25E5"/>
    <w:rsid w:val="001C3139"/>
    <w:rsid w:val="001C5EE4"/>
    <w:rsid w:val="001C6C1A"/>
    <w:rsid w:val="001D2378"/>
    <w:rsid w:val="001D2E94"/>
    <w:rsid w:val="001E0E97"/>
    <w:rsid w:val="001E6DC5"/>
    <w:rsid w:val="001E7D64"/>
    <w:rsid w:val="001F3A9C"/>
    <w:rsid w:val="001F7408"/>
    <w:rsid w:val="002058D7"/>
    <w:rsid w:val="002077DE"/>
    <w:rsid w:val="00211CFE"/>
    <w:rsid w:val="002173D7"/>
    <w:rsid w:val="00222DAF"/>
    <w:rsid w:val="00240AA9"/>
    <w:rsid w:val="00245FDD"/>
    <w:rsid w:val="00263D8E"/>
    <w:rsid w:val="00267904"/>
    <w:rsid w:val="00267C24"/>
    <w:rsid w:val="00270DDE"/>
    <w:rsid w:val="00272DDC"/>
    <w:rsid w:val="002826D6"/>
    <w:rsid w:val="00290966"/>
    <w:rsid w:val="00290B40"/>
    <w:rsid w:val="002A0E97"/>
    <w:rsid w:val="002A74CF"/>
    <w:rsid w:val="002A7C5E"/>
    <w:rsid w:val="002B23FB"/>
    <w:rsid w:val="002B3AE8"/>
    <w:rsid w:val="002C02EA"/>
    <w:rsid w:val="002D75D2"/>
    <w:rsid w:val="002D7ED5"/>
    <w:rsid w:val="002E15EF"/>
    <w:rsid w:val="002E1E56"/>
    <w:rsid w:val="002E32A0"/>
    <w:rsid w:val="002E4C58"/>
    <w:rsid w:val="002F12C2"/>
    <w:rsid w:val="002F16FD"/>
    <w:rsid w:val="002F442D"/>
    <w:rsid w:val="00307162"/>
    <w:rsid w:val="003176F9"/>
    <w:rsid w:val="00324F8B"/>
    <w:rsid w:val="003254A7"/>
    <w:rsid w:val="0033284B"/>
    <w:rsid w:val="00334A3F"/>
    <w:rsid w:val="003407A8"/>
    <w:rsid w:val="00364A68"/>
    <w:rsid w:val="003663A2"/>
    <w:rsid w:val="00366FA5"/>
    <w:rsid w:val="00372AE7"/>
    <w:rsid w:val="00382376"/>
    <w:rsid w:val="003845A0"/>
    <w:rsid w:val="00384D7E"/>
    <w:rsid w:val="003A241A"/>
    <w:rsid w:val="003A46F9"/>
    <w:rsid w:val="003B4A25"/>
    <w:rsid w:val="003C06C8"/>
    <w:rsid w:val="003C5D52"/>
    <w:rsid w:val="003D4FAB"/>
    <w:rsid w:val="003D5324"/>
    <w:rsid w:val="003E1416"/>
    <w:rsid w:val="003F2762"/>
    <w:rsid w:val="003F32AA"/>
    <w:rsid w:val="003F4F22"/>
    <w:rsid w:val="003F5DDE"/>
    <w:rsid w:val="00400738"/>
    <w:rsid w:val="00403DFB"/>
    <w:rsid w:val="00405AA4"/>
    <w:rsid w:val="00406C0A"/>
    <w:rsid w:val="00407477"/>
    <w:rsid w:val="0041117C"/>
    <w:rsid w:val="0041239F"/>
    <w:rsid w:val="004169F6"/>
    <w:rsid w:val="00421686"/>
    <w:rsid w:val="0043016A"/>
    <w:rsid w:val="00432E59"/>
    <w:rsid w:val="00433C2B"/>
    <w:rsid w:val="00435BC5"/>
    <w:rsid w:val="00441142"/>
    <w:rsid w:val="00442D16"/>
    <w:rsid w:val="00444FE8"/>
    <w:rsid w:val="004455C4"/>
    <w:rsid w:val="00451A38"/>
    <w:rsid w:val="00452B85"/>
    <w:rsid w:val="0045486D"/>
    <w:rsid w:val="00454F12"/>
    <w:rsid w:val="0047412B"/>
    <w:rsid w:val="0047415B"/>
    <w:rsid w:val="00483A0D"/>
    <w:rsid w:val="00497330"/>
    <w:rsid w:val="004A0A8F"/>
    <w:rsid w:val="004B57FD"/>
    <w:rsid w:val="004C1E16"/>
    <w:rsid w:val="004C5106"/>
    <w:rsid w:val="004D1541"/>
    <w:rsid w:val="004D27FB"/>
    <w:rsid w:val="004D4482"/>
    <w:rsid w:val="004E5377"/>
    <w:rsid w:val="004E7DFA"/>
    <w:rsid w:val="004F0B5D"/>
    <w:rsid w:val="004F4E46"/>
    <w:rsid w:val="00503412"/>
    <w:rsid w:val="00514EFE"/>
    <w:rsid w:val="005304CC"/>
    <w:rsid w:val="00532821"/>
    <w:rsid w:val="00532B19"/>
    <w:rsid w:val="00552532"/>
    <w:rsid w:val="005532CA"/>
    <w:rsid w:val="00554B88"/>
    <w:rsid w:val="005623D4"/>
    <w:rsid w:val="005637D4"/>
    <w:rsid w:val="0056714B"/>
    <w:rsid w:val="005675F9"/>
    <w:rsid w:val="0057098F"/>
    <w:rsid w:val="00575FE8"/>
    <w:rsid w:val="00583E39"/>
    <w:rsid w:val="0059502E"/>
    <w:rsid w:val="005A59B3"/>
    <w:rsid w:val="005A5B4C"/>
    <w:rsid w:val="005B0D4C"/>
    <w:rsid w:val="005B4DB0"/>
    <w:rsid w:val="005B5736"/>
    <w:rsid w:val="005C00A8"/>
    <w:rsid w:val="005C6432"/>
    <w:rsid w:val="005D1C1A"/>
    <w:rsid w:val="005E2837"/>
    <w:rsid w:val="005E369C"/>
    <w:rsid w:val="005E5CF9"/>
    <w:rsid w:val="005E5E8A"/>
    <w:rsid w:val="005E7B9F"/>
    <w:rsid w:val="00600EC9"/>
    <w:rsid w:val="00607EED"/>
    <w:rsid w:val="00621A78"/>
    <w:rsid w:val="00633839"/>
    <w:rsid w:val="00633DEE"/>
    <w:rsid w:val="00634A91"/>
    <w:rsid w:val="00634B1E"/>
    <w:rsid w:val="006369AC"/>
    <w:rsid w:val="006435A2"/>
    <w:rsid w:val="00651CFC"/>
    <w:rsid w:val="00652C17"/>
    <w:rsid w:val="00657A13"/>
    <w:rsid w:val="00662D1A"/>
    <w:rsid w:val="0066408D"/>
    <w:rsid w:val="00666DF8"/>
    <w:rsid w:val="00670E91"/>
    <w:rsid w:val="00675349"/>
    <w:rsid w:val="006754F0"/>
    <w:rsid w:val="00682D4C"/>
    <w:rsid w:val="0069127E"/>
    <w:rsid w:val="00693857"/>
    <w:rsid w:val="006A5D2C"/>
    <w:rsid w:val="006C12D7"/>
    <w:rsid w:val="006C221B"/>
    <w:rsid w:val="006C312A"/>
    <w:rsid w:val="006C54A2"/>
    <w:rsid w:val="006D75D8"/>
    <w:rsid w:val="006E198A"/>
    <w:rsid w:val="006E69DA"/>
    <w:rsid w:val="006F1FFF"/>
    <w:rsid w:val="006F2D38"/>
    <w:rsid w:val="006F5570"/>
    <w:rsid w:val="006F563C"/>
    <w:rsid w:val="00700325"/>
    <w:rsid w:val="00714A29"/>
    <w:rsid w:val="00724B02"/>
    <w:rsid w:val="00733FE2"/>
    <w:rsid w:val="00735B5B"/>
    <w:rsid w:val="0073681C"/>
    <w:rsid w:val="00740074"/>
    <w:rsid w:val="0074461A"/>
    <w:rsid w:val="00745367"/>
    <w:rsid w:val="007472C0"/>
    <w:rsid w:val="0075383B"/>
    <w:rsid w:val="00754238"/>
    <w:rsid w:val="00755C94"/>
    <w:rsid w:val="0075603A"/>
    <w:rsid w:val="00756718"/>
    <w:rsid w:val="0076027C"/>
    <w:rsid w:val="00780C6E"/>
    <w:rsid w:val="007836C6"/>
    <w:rsid w:val="00785572"/>
    <w:rsid w:val="00794026"/>
    <w:rsid w:val="00795FCA"/>
    <w:rsid w:val="007A370A"/>
    <w:rsid w:val="007A68B4"/>
    <w:rsid w:val="007B2880"/>
    <w:rsid w:val="007B492D"/>
    <w:rsid w:val="007C35F3"/>
    <w:rsid w:val="007C405F"/>
    <w:rsid w:val="007E08C4"/>
    <w:rsid w:val="007E755A"/>
    <w:rsid w:val="007F1B63"/>
    <w:rsid w:val="007F327C"/>
    <w:rsid w:val="007F5540"/>
    <w:rsid w:val="007F571F"/>
    <w:rsid w:val="00806989"/>
    <w:rsid w:val="00810278"/>
    <w:rsid w:val="0081337E"/>
    <w:rsid w:val="00817350"/>
    <w:rsid w:val="0082144A"/>
    <w:rsid w:val="00844205"/>
    <w:rsid w:val="00845FFF"/>
    <w:rsid w:val="00850D70"/>
    <w:rsid w:val="00854393"/>
    <w:rsid w:val="008557E0"/>
    <w:rsid w:val="00867BAE"/>
    <w:rsid w:val="008801DF"/>
    <w:rsid w:val="008825B0"/>
    <w:rsid w:val="00882C35"/>
    <w:rsid w:val="00891A53"/>
    <w:rsid w:val="008947E3"/>
    <w:rsid w:val="00897BF2"/>
    <w:rsid w:val="008A31F5"/>
    <w:rsid w:val="008A687E"/>
    <w:rsid w:val="008B20B2"/>
    <w:rsid w:val="008B2B93"/>
    <w:rsid w:val="008C1C40"/>
    <w:rsid w:val="008E0A8C"/>
    <w:rsid w:val="008E3859"/>
    <w:rsid w:val="008E3E02"/>
    <w:rsid w:val="008E4AF8"/>
    <w:rsid w:val="008E4FC7"/>
    <w:rsid w:val="008E79B1"/>
    <w:rsid w:val="008F3AAC"/>
    <w:rsid w:val="00906702"/>
    <w:rsid w:val="00910F0A"/>
    <w:rsid w:val="00920F6D"/>
    <w:rsid w:val="009259D2"/>
    <w:rsid w:val="00941692"/>
    <w:rsid w:val="00947849"/>
    <w:rsid w:val="00957941"/>
    <w:rsid w:val="00957B28"/>
    <w:rsid w:val="009663E6"/>
    <w:rsid w:val="0097133D"/>
    <w:rsid w:val="0098061D"/>
    <w:rsid w:val="00982D97"/>
    <w:rsid w:val="00987572"/>
    <w:rsid w:val="009878A7"/>
    <w:rsid w:val="00990BF3"/>
    <w:rsid w:val="0099179B"/>
    <w:rsid w:val="00992B5E"/>
    <w:rsid w:val="009951CC"/>
    <w:rsid w:val="009A4353"/>
    <w:rsid w:val="009A795B"/>
    <w:rsid w:val="009B292D"/>
    <w:rsid w:val="009B6168"/>
    <w:rsid w:val="009C12C0"/>
    <w:rsid w:val="009C13AD"/>
    <w:rsid w:val="009C1AFE"/>
    <w:rsid w:val="009C296E"/>
    <w:rsid w:val="009C5AE1"/>
    <w:rsid w:val="009D0FF5"/>
    <w:rsid w:val="009D3A86"/>
    <w:rsid w:val="009E4182"/>
    <w:rsid w:val="009E4BA2"/>
    <w:rsid w:val="009E640E"/>
    <w:rsid w:val="009E7C82"/>
    <w:rsid w:val="00A019C4"/>
    <w:rsid w:val="00A056DA"/>
    <w:rsid w:val="00A05F5B"/>
    <w:rsid w:val="00A063B3"/>
    <w:rsid w:val="00A06574"/>
    <w:rsid w:val="00A06E59"/>
    <w:rsid w:val="00A13056"/>
    <w:rsid w:val="00A1348D"/>
    <w:rsid w:val="00A13FFD"/>
    <w:rsid w:val="00A17B91"/>
    <w:rsid w:val="00A244D9"/>
    <w:rsid w:val="00A32B1C"/>
    <w:rsid w:val="00A3356F"/>
    <w:rsid w:val="00A343DB"/>
    <w:rsid w:val="00A36811"/>
    <w:rsid w:val="00A42A1F"/>
    <w:rsid w:val="00A44E8D"/>
    <w:rsid w:val="00A45492"/>
    <w:rsid w:val="00A46BEA"/>
    <w:rsid w:val="00A5064A"/>
    <w:rsid w:val="00A52667"/>
    <w:rsid w:val="00A5555E"/>
    <w:rsid w:val="00A56DD1"/>
    <w:rsid w:val="00A66741"/>
    <w:rsid w:val="00A70C6E"/>
    <w:rsid w:val="00A7201B"/>
    <w:rsid w:val="00A84450"/>
    <w:rsid w:val="00A86148"/>
    <w:rsid w:val="00AA35E4"/>
    <w:rsid w:val="00AB47BD"/>
    <w:rsid w:val="00AB651E"/>
    <w:rsid w:val="00AB7BA8"/>
    <w:rsid w:val="00AC2784"/>
    <w:rsid w:val="00AC3FF2"/>
    <w:rsid w:val="00AD2BC6"/>
    <w:rsid w:val="00AD30EB"/>
    <w:rsid w:val="00AD339A"/>
    <w:rsid w:val="00AD4062"/>
    <w:rsid w:val="00AD52D9"/>
    <w:rsid w:val="00AD571F"/>
    <w:rsid w:val="00AE49AB"/>
    <w:rsid w:val="00AF22B4"/>
    <w:rsid w:val="00AF4726"/>
    <w:rsid w:val="00AF5CD8"/>
    <w:rsid w:val="00AF6ADF"/>
    <w:rsid w:val="00AF7FE7"/>
    <w:rsid w:val="00B06F45"/>
    <w:rsid w:val="00B079BF"/>
    <w:rsid w:val="00B14E7C"/>
    <w:rsid w:val="00B16961"/>
    <w:rsid w:val="00B21EB5"/>
    <w:rsid w:val="00B23C8F"/>
    <w:rsid w:val="00B33CB9"/>
    <w:rsid w:val="00B454F3"/>
    <w:rsid w:val="00B52BBF"/>
    <w:rsid w:val="00B54893"/>
    <w:rsid w:val="00B64954"/>
    <w:rsid w:val="00B73AC4"/>
    <w:rsid w:val="00B80923"/>
    <w:rsid w:val="00B96DDA"/>
    <w:rsid w:val="00BA2442"/>
    <w:rsid w:val="00BA7D23"/>
    <w:rsid w:val="00BB64C5"/>
    <w:rsid w:val="00BC01C9"/>
    <w:rsid w:val="00BC1A80"/>
    <w:rsid w:val="00BD385C"/>
    <w:rsid w:val="00BE1111"/>
    <w:rsid w:val="00BE1AD9"/>
    <w:rsid w:val="00BE3EDC"/>
    <w:rsid w:val="00BE465F"/>
    <w:rsid w:val="00BE75C0"/>
    <w:rsid w:val="00BF3B1A"/>
    <w:rsid w:val="00C03486"/>
    <w:rsid w:val="00C0593C"/>
    <w:rsid w:val="00C20AAC"/>
    <w:rsid w:val="00C21718"/>
    <w:rsid w:val="00C23549"/>
    <w:rsid w:val="00C43C06"/>
    <w:rsid w:val="00C513CA"/>
    <w:rsid w:val="00C5678D"/>
    <w:rsid w:val="00C60E53"/>
    <w:rsid w:val="00C613F8"/>
    <w:rsid w:val="00C61E39"/>
    <w:rsid w:val="00C70F72"/>
    <w:rsid w:val="00C7248F"/>
    <w:rsid w:val="00C7429A"/>
    <w:rsid w:val="00C76CE4"/>
    <w:rsid w:val="00C76FE9"/>
    <w:rsid w:val="00C82862"/>
    <w:rsid w:val="00C83C9E"/>
    <w:rsid w:val="00C97502"/>
    <w:rsid w:val="00CA4A20"/>
    <w:rsid w:val="00CB5D04"/>
    <w:rsid w:val="00CB7C1C"/>
    <w:rsid w:val="00CC017E"/>
    <w:rsid w:val="00CC558B"/>
    <w:rsid w:val="00CD1C81"/>
    <w:rsid w:val="00CD5087"/>
    <w:rsid w:val="00D068CB"/>
    <w:rsid w:val="00D33187"/>
    <w:rsid w:val="00D463FB"/>
    <w:rsid w:val="00D47651"/>
    <w:rsid w:val="00D548CC"/>
    <w:rsid w:val="00D54CD7"/>
    <w:rsid w:val="00D57CE2"/>
    <w:rsid w:val="00D62027"/>
    <w:rsid w:val="00D645EB"/>
    <w:rsid w:val="00D65919"/>
    <w:rsid w:val="00D71E52"/>
    <w:rsid w:val="00D72586"/>
    <w:rsid w:val="00D76423"/>
    <w:rsid w:val="00D76BB4"/>
    <w:rsid w:val="00D77916"/>
    <w:rsid w:val="00D80B4F"/>
    <w:rsid w:val="00D81515"/>
    <w:rsid w:val="00D82CA2"/>
    <w:rsid w:val="00D833C6"/>
    <w:rsid w:val="00D85748"/>
    <w:rsid w:val="00D95966"/>
    <w:rsid w:val="00D95A14"/>
    <w:rsid w:val="00D95F9E"/>
    <w:rsid w:val="00DA48F5"/>
    <w:rsid w:val="00DB625F"/>
    <w:rsid w:val="00DC5902"/>
    <w:rsid w:val="00DE2174"/>
    <w:rsid w:val="00DE41F9"/>
    <w:rsid w:val="00DF5E11"/>
    <w:rsid w:val="00E00436"/>
    <w:rsid w:val="00E03B56"/>
    <w:rsid w:val="00E0413C"/>
    <w:rsid w:val="00E070EC"/>
    <w:rsid w:val="00E21163"/>
    <w:rsid w:val="00E23994"/>
    <w:rsid w:val="00E2705A"/>
    <w:rsid w:val="00E327C8"/>
    <w:rsid w:val="00E42BB8"/>
    <w:rsid w:val="00E46979"/>
    <w:rsid w:val="00E46BF4"/>
    <w:rsid w:val="00E51B87"/>
    <w:rsid w:val="00E52FDF"/>
    <w:rsid w:val="00E56A1E"/>
    <w:rsid w:val="00E61F8E"/>
    <w:rsid w:val="00E63E9B"/>
    <w:rsid w:val="00E659E8"/>
    <w:rsid w:val="00E6784F"/>
    <w:rsid w:val="00E67D9A"/>
    <w:rsid w:val="00E70DAB"/>
    <w:rsid w:val="00E749F5"/>
    <w:rsid w:val="00E76606"/>
    <w:rsid w:val="00E83CF6"/>
    <w:rsid w:val="00E84CF4"/>
    <w:rsid w:val="00E921D6"/>
    <w:rsid w:val="00EA3076"/>
    <w:rsid w:val="00EA5216"/>
    <w:rsid w:val="00EB1261"/>
    <w:rsid w:val="00EB2D1D"/>
    <w:rsid w:val="00EB502E"/>
    <w:rsid w:val="00EB53B8"/>
    <w:rsid w:val="00EC15D4"/>
    <w:rsid w:val="00EC6E3B"/>
    <w:rsid w:val="00EC7E8B"/>
    <w:rsid w:val="00ED740F"/>
    <w:rsid w:val="00ED7652"/>
    <w:rsid w:val="00EF3CD6"/>
    <w:rsid w:val="00EF411B"/>
    <w:rsid w:val="00EF5976"/>
    <w:rsid w:val="00F100C5"/>
    <w:rsid w:val="00F14471"/>
    <w:rsid w:val="00F20593"/>
    <w:rsid w:val="00F22CAC"/>
    <w:rsid w:val="00F30A41"/>
    <w:rsid w:val="00F36394"/>
    <w:rsid w:val="00F44EBF"/>
    <w:rsid w:val="00F65147"/>
    <w:rsid w:val="00F7562C"/>
    <w:rsid w:val="00F8124B"/>
    <w:rsid w:val="00F81438"/>
    <w:rsid w:val="00F8235B"/>
    <w:rsid w:val="00F826D0"/>
    <w:rsid w:val="00F853CC"/>
    <w:rsid w:val="00F86838"/>
    <w:rsid w:val="00F90922"/>
    <w:rsid w:val="00F95472"/>
    <w:rsid w:val="00FA054A"/>
    <w:rsid w:val="00FA0DF8"/>
    <w:rsid w:val="00FA5148"/>
    <w:rsid w:val="00FB2540"/>
    <w:rsid w:val="00FB5089"/>
    <w:rsid w:val="00FB5D7D"/>
    <w:rsid w:val="00FD6736"/>
    <w:rsid w:val="00FE7311"/>
    <w:rsid w:val="00FF0295"/>
    <w:rsid w:val="00FF17E7"/>
    <w:rsid w:val="00FF34DC"/>
    <w:rsid w:val="00FF3961"/>
    <w:rsid w:val="00FF3FCD"/>
    <w:rsid w:val="00FF72F0"/>
    <w:rsid w:val="00FF7BED"/>
    <w:rsid w:val="088C967A"/>
    <w:rsid w:val="1F44FB90"/>
    <w:rsid w:val="2586607F"/>
    <w:rsid w:val="2A7D38EF"/>
    <w:rsid w:val="3FCFDC64"/>
    <w:rsid w:val="570AFB3E"/>
    <w:rsid w:val="5B155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A833A1"/>
  <w15:docId w15:val="{0FCD088D-2BAB-47EF-A619-A2AEF6A35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paragraph" w:styleId="Heading2">
    <w:name w:val="heading 2"/>
    <w:basedOn w:val="Normal"/>
    <w:next w:val="Normal"/>
    <w:link w:val="Heading2Char"/>
    <w:qFormat/>
    <w:pPr>
      <w:keepNext/>
      <w:outlineLvl w:val="1"/>
    </w:pPr>
    <w:rPr>
      <w:b/>
      <w:bCs/>
      <w:u w:val="single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Hyperlink">
    <w:name w:val="Hyperlink"/>
    <w:rPr>
      <w:color w:val="0000FF"/>
      <w:u w:val="single"/>
    </w:rPr>
  </w:style>
  <w:style w:type="character" w:styleId="PageNumber">
    <w:name w:val="page number"/>
    <w:basedOn w:val="DefaultParagraphFont"/>
  </w:style>
  <w:style w:type="paragraph" w:styleId="BlockText">
    <w:name w:val="Block Text"/>
    <w:basedOn w:val="Normal"/>
    <w:pPr>
      <w:spacing w:after="120"/>
      <w:ind w:left="1440" w:right="1440"/>
    </w:pPr>
  </w:style>
  <w:style w:type="paragraph" w:styleId="BodyText">
    <w:name w:val="Body Text"/>
    <w:basedOn w:val="Normal"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pPr>
      <w:ind w:firstLine="210"/>
    </w:pPr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BodyTextFirstIndent2">
    <w:name w:val="Body Text First Indent 2"/>
    <w:basedOn w:val="BodyTextIndent"/>
    <w:pPr>
      <w:ind w:firstLine="210"/>
    </w:pPr>
  </w:style>
  <w:style w:type="paragraph" w:styleId="BodyTextIndent2">
    <w:name w:val="Body Text Indent 2"/>
    <w:basedOn w:val="Normal"/>
    <w:pPr>
      <w:spacing w:after="120" w:line="480" w:lineRule="auto"/>
      <w:ind w:left="360"/>
    </w:pPr>
  </w:style>
  <w:style w:type="paragraph" w:styleId="BodyTextIndent3">
    <w:name w:val="Body Text Indent 3"/>
    <w:basedOn w:val="Normal"/>
    <w:pPr>
      <w:spacing w:after="120"/>
      <w:ind w:left="360"/>
    </w:pPr>
    <w:rPr>
      <w:sz w:val="16"/>
      <w:szCs w:val="16"/>
    </w:rPr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Closing">
    <w:name w:val="Closing"/>
    <w:basedOn w:val="Normal"/>
    <w:pPr>
      <w:ind w:left="4320"/>
    </w:pPr>
  </w:style>
  <w:style w:type="paragraph" w:styleId="CommentText">
    <w:name w:val="annotation text"/>
    <w:basedOn w:val="Normal"/>
    <w:semiHidden/>
    <w:rPr>
      <w:sz w:val="20"/>
      <w:szCs w:val="20"/>
    </w:rPr>
  </w:style>
  <w:style w:type="paragraph" w:styleId="Date">
    <w:name w:val="Date"/>
    <w:basedOn w:val="Normal"/>
    <w:next w:val="Normal"/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E-mailSignature">
    <w:name w:val="E-mail Signature"/>
    <w:basedOn w:val="Normal"/>
  </w:style>
  <w:style w:type="paragraph" w:styleId="EndnoteText">
    <w:name w:val="endnote text"/>
    <w:basedOn w:val="Normal"/>
    <w:semiHidden/>
    <w:rPr>
      <w:sz w:val="20"/>
      <w:szCs w:val="20"/>
    </w:r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link w:val="FootnoteTextChar"/>
    <w:rPr>
      <w:sz w:val="20"/>
      <w:szCs w:val="20"/>
    </w:rPr>
  </w:style>
  <w:style w:type="paragraph" w:styleId="HTMLAddress">
    <w:name w:val="HTML Address"/>
    <w:basedOn w:val="Normal"/>
    <w:rPr>
      <w:i/>
      <w:iCs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pPr>
      <w:ind w:left="240" w:hanging="240"/>
    </w:pPr>
  </w:style>
  <w:style w:type="paragraph" w:styleId="Index2">
    <w:name w:val="index 2"/>
    <w:basedOn w:val="Normal"/>
    <w:next w:val="Normal"/>
    <w:autoRedefine/>
    <w:semiHidden/>
    <w:pPr>
      <w:ind w:left="480" w:hanging="240"/>
    </w:pPr>
  </w:style>
  <w:style w:type="paragraph" w:styleId="Index3">
    <w:name w:val="index 3"/>
    <w:basedOn w:val="Normal"/>
    <w:next w:val="Normal"/>
    <w:autoRedefine/>
    <w:semiHidden/>
    <w:pPr>
      <w:ind w:left="720" w:hanging="240"/>
    </w:pPr>
  </w:style>
  <w:style w:type="paragraph" w:styleId="Index4">
    <w:name w:val="index 4"/>
    <w:basedOn w:val="Normal"/>
    <w:next w:val="Normal"/>
    <w:autoRedefine/>
    <w:semiHidden/>
    <w:pPr>
      <w:ind w:left="960" w:hanging="240"/>
    </w:pPr>
  </w:style>
  <w:style w:type="paragraph" w:styleId="Index5">
    <w:name w:val="index 5"/>
    <w:basedOn w:val="Normal"/>
    <w:next w:val="Normal"/>
    <w:autoRedefine/>
    <w:semiHidden/>
    <w:pPr>
      <w:ind w:left="1200" w:hanging="240"/>
    </w:pPr>
  </w:style>
  <w:style w:type="paragraph" w:styleId="Index6">
    <w:name w:val="index 6"/>
    <w:basedOn w:val="Normal"/>
    <w:next w:val="Normal"/>
    <w:autoRedefine/>
    <w:semiHidden/>
    <w:pPr>
      <w:ind w:left="1440" w:hanging="240"/>
    </w:pPr>
  </w:style>
  <w:style w:type="paragraph" w:styleId="Index7">
    <w:name w:val="index 7"/>
    <w:basedOn w:val="Normal"/>
    <w:next w:val="Normal"/>
    <w:autoRedefine/>
    <w:semiHidden/>
    <w:pPr>
      <w:ind w:left="1680" w:hanging="240"/>
    </w:pPr>
  </w:style>
  <w:style w:type="paragraph" w:styleId="Index8">
    <w:name w:val="index 8"/>
    <w:basedOn w:val="Normal"/>
    <w:next w:val="Normal"/>
    <w:autoRedefine/>
    <w:semiHidden/>
    <w:pPr>
      <w:ind w:left="1920" w:hanging="240"/>
    </w:pPr>
  </w:style>
  <w:style w:type="paragraph" w:styleId="Index9">
    <w:name w:val="index 9"/>
    <w:basedOn w:val="Normal"/>
    <w:next w:val="Normal"/>
    <w:autoRedefine/>
    <w:semiHidden/>
    <w:pPr>
      <w:ind w:left="2160" w:hanging="240"/>
    </w:pPr>
  </w:style>
  <w:style w:type="paragraph" w:styleId="IndexHeading">
    <w:name w:val="index heading"/>
    <w:basedOn w:val="Normal"/>
    <w:next w:val="Index1"/>
    <w:semiHidden/>
    <w:rPr>
      <w:rFonts w:ascii="Arial" w:hAnsi="Arial" w:cs="Arial"/>
      <w:b/>
      <w:bCs/>
    </w:rPr>
  </w:style>
  <w:style w:type="paragraph" w:styleId="List">
    <w:name w:val="List"/>
    <w:basedOn w:val="Normal"/>
    <w:pPr>
      <w:ind w:left="360" w:hanging="360"/>
    </w:pPr>
  </w:style>
  <w:style w:type="paragraph" w:styleId="List2">
    <w:name w:val="List 2"/>
    <w:basedOn w:val="Normal"/>
    <w:pPr>
      <w:ind w:left="720" w:hanging="360"/>
    </w:pPr>
  </w:style>
  <w:style w:type="paragraph" w:styleId="List3">
    <w:name w:val="List 3"/>
    <w:basedOn w:val="Normal"/>
    <w:pPr>
      <w:ind w:left="1080" w:hanging="360"/>
    </w:pPr>
  </w:style>
  <w:style w:type="paragraph" w:styleId="List4">
    <w:name w:val="List 4"/>
    <w:basedOn w:val="Normal"/>
    <w:pPr>
      <w:ind w:left="1440" w:hanging="360"/>
    </w:pPr>
  </w:style>
  <w:style w:type="paragraph" w:styleId="List5">
    <w:name w:val="List 5"/>
    <w:basedOn w:val="Normal"/>
    <w:pPr>
      <w:ind w:left="1800" w:hanging="360"/>
    </w:pPr>
  </w:style>
  <w:style w:type="paragraph" w:styleId="ListBullet">
    <w:name w:val="List Bullet"/>
    <w:basedOn w:val="Normal"/>
    <w:autoRedefine/>
    <w:pPr>
      <w:numPr>
        <w:numId w:val="1"/>
      </w:numPr>
    </w:pPr>
  </w:style>
  <w:style w:type="paragraph" w:styleId="ListBullet2">
    <w:name w:val="List Bullet 2"/>
    <w:basedOn w:val="Normal"/>
    <w:autoRedefine/>
    <w:pPr>
      <w:numPr>
        <w:numId w:val="2"/>
      </w:numPr>
    </w:pPr>
  </w:style>
  <w:style w:type="paragraph" w:styleId="ListBullet3">
    <w:name w:val="List Bullet 3"/>
    <w:basedOn w:val="Normal"/>
    <w:autoRedefine/>
    <w:pPr>
      <w:numPr>
        <w:numId w:val="3"/>
      </w:numPr>
    </w:pPr>
  </w:style>
  <w:style w:type="paragraph" w:styleId="ListBullet4">
    <w:name w:val="List Bullet 4"/>
    <w:basedOn w:val="Normal"/>
    <w:autoRedefine/>
    <w:pPr>
      <w:numPr>
        <w:numId w:val="4"/>
      </w:numPr>
    </w:pPr>
  </w:style>
  <w:style w:type="paragraph" w:styleId="ListBullet5">
    <w:name w:val="List Bullet 5"/>
    <w:basedOn w:val="Normal"/>
    <w:autoRedefine/>
    <w:pPr>
      <w:numPr>
        <w:numId w:val="5"/>
      </w:numPr>
    </w:pPr>
  </w:style>
  <w:style w:type="paragraph" w:styleId="ListContinue">
    <w:name w:val="List Continue"/>
    <w:basedOn w:val="Normal"/>
    <w:pPr>
      <w:spacing w:after="120"/>
      <w:ind w:left="360"/>
    </w:pPr>
  </w:style>
  <w:style w:type="paragraph" w:styleId="ListContinue2">
    <w:name w:val="List Continue 2"/>
    <w:basedOn w:val="Normal"/>
    <w:pPr>
      <w:spacing w:after="120"/>
      <w:ind w:left="720"/>
    </w:pPr>
  </w:style>
  <w:style w:type="paragraph" w:styleId="ListContinue3">
    <w:name w:val="List Continue 3"/>
    <w:basedOn w:val="Normal"/>
    <w:pPr>
      <w:spacing w:after="120"/>
      <w:ind w:left="1080"/>
    </w:pPr>
  </w:style>
  <w:style w:type="paragraph" w:styleId="ListContinue4">
    <w:name w:val="List Continue 4"/>
    <w:basedOn w:val="Normal"/>
    <w:pPr>
      <w:spacing w:after="120"/>
      <w:ind w:left="1440"/>
    </w:pPr>
  </w:style>
  <w:style w:type="paragraph" w:styleId="ListContinue5">
    <w:name w:val="List Continue 5"/>
    <w:basedOn w:val="Normal"/>
    <w:pPr>
      <w:spacing w:after="120"/>
      <w:ind w:left="1800"/>
    </w:pPr>
  </w:style>
  <w:style w:type="paragraph" w:styleId="ListNumber">
    <w:name w:val="List Number"/>
    <w:basedOn w:val="Normal"/>
    <w:pPr>
      <w:numPr>
        <w:numId w:val="6"/>
      </w:numPr>
    </w:pPr>
  </w:style>
  <w:style w:type="paragraph" w:styleId="ListNumber2">
    <w:name w:val="List Number 2"/>
    <w:basedOn w:val="Normal"/>
    <w:pPr>
      <w:numPr>
        <w:numId w:val="7"/>
      </w:numPr>
    </w:pPr>
  </w:style>
  <w:style w:type="paragraph" w:styleId="ListNumber3">
    <w:name w:val="List Number 3"/>
    <w:basedOn w:val="Normal"/>
    <w:pPr>
      <w:numPr>
        <w:numId w:val="8"/>
      </w:numPr>
    </w:pPr>
  </w:style>
  <w:style w:type="paragraph" w:styleId="ListNumber4">
    <w:name w:val="List Number 4"/>
    <w:basedOn w:val="Normal"/>
    <w:pPr>
      <w:numPr>
        <w:numId w:val="9"/>
      </w:numPr>
    </w:pPr>
  </w:style>
  <w:style w:type="paragraph" w:styleId="ListNumber5">
    <w:name w:val="List Number 5"/>
    <w:basedOn w:val="Normal"/>
    <w:pPr>
      <w:numPr>
        <w:numId w:val="10"/>
      </w:numPr>
    </w:p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</w:style>
  <w:style w:type="paragraph" w:styleId="NormalIndent">
    <w:name w:val="Normal Indent"/>
    <w:basedOn w:val="Normal"/>
    <w:pPr>
      <w:ind w:left="720"/>
    </w:pPr>
  </w:style>
  <w:style w:type="paragraph" w:styleId="NoteHeading">
    <w:name w:val="Note Heading"/>
    <w:basedOn w:val="Normal"/>
    <w:next w:val="Normal"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</w:style>
  <w:style w:type="paragraph" w:styleId="Signature">
    <w:name w:val="Signature"/>
    <w:basedOn w:val="Normal"/>
    <w:pPr>
      <w:ind w:left="4320"/>
    </w:pPr>
  </w:style>
  <w:style w:type="paragraph" w:styleId="Subtitle">
    <w:name w:val="Subtitle"/>
    <w:basedOn w:val="Normal"/>
    <w:qFormat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pPr>
      <w:ind w:left="240" w:hanging="240"/>
    </w:pPr>
  </w:style>
  <w:style w:type="paragraph" w:styleId="TableofFigures">
    <w:name w:val="table of figures"/>
    <w:basedOn w:val="Normal"/>
    <w:next w:val="Normal"/>
    <w:semiHidden/>
    <w:pPr>
      <w:ind w:left="480" w:hanging="480"/>
    </w:p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</w:style>
  <w:style w:type="paragraph" w:styleId="TOC2">
    <w:name w:val="toc 2"/>
    <w:basedOn w:val="Normal"/>
    <w:next w:val="Normal"/>
    <w:autoRedefine/>
    <w:semiHidden/>
    <w:pPr>
      <w:ind w:left="240"/>
    </w:pPr>
  </w:style>
  <w:style w:type="paragraph" w:styleId="TOC3">
    <w:name w:val="toc 3"/>
    <w:basedOn w:val="Normal"/>
    <w:next w:val="Normal"/>
    <w:autoRedefine/>
    <w:semiHidden/>
    <w:pPr>
      <w:ind w:left="480"/>
    </w:pPr>
  </w:style>
  <w:style w:type="paragraph" w:styleId="TOC4">
    <w:name w:val="toc 4"/>
    <w:basedOn w:val="Normal"/>
    <w:next w:val="Normal"/>
    <w:autoRedefine/>
    <w:semiHidden/>
    <w:pPr>
      <w:ind w:left="720"/>
    </w:pPr>
  </w:style>
  <w:style w:type="paragraph" w:styleId="TOC5">
    <w:name w:val="toc 5"/>
    <w:basedOn w:val="Normal"/>
    <w:next w:val="Normal"/>
    <w:autoRedefine/>
    <w:semiHidden/>
    <w:pPr>
      <w:ind w:left="960"/>
    </w:pPr>
  </w:style>
  <w:style w:type="paragraph" w:styleId="TOC6">
    <w:name w:val="toc 6"/>
    <w:basedOn w:val="Normal"/>
    <w:next w:val="Normal"/>
    <w:autoRedefine/>
    <w:semiHidden/>
    <w:pPr>
      <w:ind w:left="1200"/>
    </w:pPr>
  </w:style>
  <w:style w:type="paragraph" w:styleId="TOC7">
    <w:name w:val="toc 7"/>
    <w:basedOn w:val="Normal"/>
    <w:next w:val="Normal"/>
    <w:autoRedefine/>
    <w:semiHidden/>
    <w:pPr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character" w:customStyle="1" w:styleId="HeaderChar">
    <w:name w:val="Header Char"/>
    <w:basedOn w:val="DefaultParagraphFont"/>
    <w:link w:val="Header"/>
    <w:rsid w:val="00D62027"/>
    <w:rPr>
      <w:sz w:val="24"/>
      <w:szCs w:val="24"/>
    </w:rPr>
  </w:style>
  <w:style w:type="paragraph" w:styleId="BalloonText">
    <w:name w:val="Balloon Text"/>
    <w:basedOn w:val="Normal"/>
    <w:link w:val="BalloonTextChar"/>
    <w:rsid w:val="007F571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F571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C2784"/>
    <w:pPr>
      <w:ind w:left="720"/>
    </w:pPr>
    <w:rPr>
      <w:rFonts w:ascii="Verdana" w:hAnsi="Verdana"/>
      <w:sz w:val="20"/>
      <w:szCs w:val="20"/>
    </w:rPr>
  </w:style>
  <w:style w:type="paragraph" w:customStyle="1" w:styleId="Objbulllist">
    <w:name w:val="Obj bull list"/>
    <w:basedOn w:val="Normal"/>
    <w:uiPriority w:val="99"/>
    <w:rsid w:val="008F3AAC"/>
    <w:pPr>
      <w:widowControl w:val="0"/>
      <w:suppressAutoHyphens/>
      <w:spacing w:line="230" w:lineRule="atLeast"/>
      <w:ind w:left="174" w:hanging="174"/>
    </w:pPr>
    <w:rPr>
      <w:rFonts w:ascii="Myriad-Condensed" w:hAnsi="Myriad-Condensed" w:cs="Myriad-Condensed"/>
      <w:color w:val="000000"/>
      <w:sz w:val="19"/>
      <w:szCs w:val="19"/>
      <w:lang w:val="en-GB"/>
    </w:rPr>
  </w:style>
  <w:style w:type="character" w:styleId="Emphasis">
    <w:name w:val="Emphasis"/>
    <w:basedOn w:val="DefaultParagraphFont"/>
    <w:qFormat/>
    <w:rsid w:val="007A68B4"/>
    <w:rPr>
      <w:i/>
      <w:iCs/>
    </w:rPr>
  </w:style>
  <w:style w:type="character" w:customStyle="1" w:styleId="FooterChar">
    <w:name w:val="Footer Char"/>
    <w:basedOn w:val="DefaultParagraphFont"/>
    <w:link w:val="Footer"/>
    <w:uiPriority w:val="99"/>
    <w:rsid w:val="000E72D1"/>
    <w:rPr>
      <w:sz w:val="24"/>
      <w:szCs w:val="24"/>
    </w:rPr>
  </w:style>
  <w:style w:type="table" w:styleId="TableGrid">
    <w:name w:val="Table Grid"/>
    <w:basedOn w:val="TableNormal"/>
    <w:uiPriority w:val="59"/>
    <w:rsid w:val="00F868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noteTextChar">
    <w:name w:val="Footnote Text Char"/>
    <w:basedOn w:val="DefaultParagraphFont"/>
    <w:link w:val="FootnoteText"/>
    <w:rsid w:val="00E0413C"/>
  </w:style>
  <w:style w:type="character" w:customStyle="1" w:styleId="Heading2Char">
    <w:name w:val="Heading 2 Char"/>
    <w:basedOn w:val="DefaultParagraphFont"/>
    <w:link w:val="Heading2"/>
    <w:rsid w:val="00A46BEA"/>
    <w:rPr>
      <w:b/>
      <w:bCs/>
      <w:sz w:val="24"/>
      <w:szCs w:val="24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74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0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97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5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4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0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7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4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8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2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0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5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4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5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4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4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0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8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4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0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7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0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8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1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1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1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3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8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6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6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5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1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7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3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5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6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5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jana\Documents\Syllabus%20template%20June%202012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2548DA-691B-479D-B4B6-855EDCCC1D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Syllabus template June 2012.dot</Template>
  <TotalTime>30</TotalTime>
  <Pages>1</Pages>
  <Words>39</Words>
  <Characters>227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Oklahoma State University-Okmulgee</vt:lpstr>
    </vt:vector>
  </TitlesOfParts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Oklahoma State University-Okmulgee</dc:title>
  <dc:subject/>
  <dc:creator>Fuentez, Pete</dc:creator>
  <cp:keywords/>
  <dc:description/>
  <cp:lastModifiedBy>Fuentez, Pete</cp:lastModifiedBy>
  <cp:revision>6</cp:revision>
  <cp:lastPrinted>2009-02-11T13:43:00Z</cp:lastPrinted>
  <dcterms:created xsi:type="dcterms:W3CDTF">2024-10-21T08:44:00Z</dcterms:created>
  <dcterms:modified xsi:type="dcterms:W3CDTF">2024-10-21T09:23:00Z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cad4622b71845287a3e24977d975f6a96eefb34a232ff59087d9dc75208e484a</vt:lpwstr>
  </property>
</Properties>
</file>